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0B4BE0" w14:textId="77777777" w:rsidR="00E4332C" w:rsidRPr="009B1B6A" w:rsidRDefault="00E4332C" w:rsidP="00E4332C">
      <w:pPr>
        <w:pStyle w:val="a8"/>
        <w:rPr>
          <w:rFonts w:ascii="맑은 고딕" w:eastAsia="맑은 고딕" w:hAnsi="맑은 고딕"/>
          <w:b/>
          <w:color w:val="002060"/>
          <w:sz w:val="52"/>
        </w:rPr>
      </w:pPr>
      <w:r w:rsidRPr="009B1B6A">
        <w:rPr>
          <w:rFonts w:ascii="맑은 고딕" w:eastAsia="맑은 고딕" w:hAnsi="맑은 고딕" w:hint="eastAsia"/>
          <w:b/>
          <w:color w:val="002060"/>
          <w:sz w:val="52"/>
        </w:rPr>
        <w:t>Lab</w:t>
      </w:r>
      <w:r>
        <w:rPr>
          <w:rFonts w:ascii="맑은 고딕" w:eastAsia="맑은 고딕" w:hAnsi="맑은 고딕"/>
          <w:b/>
          <w:color w:val="002060"/>
          <w:sz w:val="52"/>
        </w:rPr>
        <w:t>4</w:t>
      </w:r>
      <w:r w:rsidRPr="009B1B6A">
        <w:rPr>
          <w:rFonts w:ascii="맑은 고딕" w:eastAsia="맑은 고딕" w:hAnsi="맑은 고딕" w:hint="eastAsia"/>
          <w:b/>
          <w:color w:val="002060"/>
          <w:sz w:val="52"/>
        </w:rPr>
        <w:t xml:space="preserve">. </w:t>
      </w:r>
      <w:r>
        <w:rPr>
          <w:rFonts w:ascii="맑은 고딕" w:eastAsia="맑은 고딕" w:hAnsi="맑은 고딕" w:hint="eastAsia"/>
          <w:b/>
          <w:color w:val="002060"/>
          <w:sz w:val="52"/>
        </w:rPr>
        <w:t>아날로그 입력 및 라이브러리 작성</w:t>
      </w:r>
    </w:p>
    <w:p w14:paraId="3978315C" w14:textId="70AC7623" w:rsidR="00C47A1D" w:rsidRPr="009B1B6A" w:rsidRDefault="006D0E37">
      <w:pPr>
        <w:pStyle w:val="1"/>
        <w:rPr>
          <w:rFonts w:ascii="맑은 고딕" w:eastAsia="맑은 고딕" w:hAnsi="맑은 고딕"/>
          <w:b/>
          <w:sz w:val="26"/>
        </w:rPr>
      </w:pPr>
      <w:r w:rsidRPr="009B1B6A">
        <w:rPr>
          <w:rFonts w:ascii="맑은 고딕" w:eastAsia="맑은 고딕" w:hAnsi="맑은 고딕" w:hint="eastAsia"/>
          <w:b/>
          <w:sz w:val="26"/>
        </w:rPr>
        <w:t xml:space="preserve">예제1. </w:t>
      </w:r>
      <w:r w:rsidR="001F134F">
        <w:rPr>
          <w:rFonts w:ascii="맑은 고딕" w:eastAsia="맑은 고딕" w:hAnsi="맑은 고딕" w:hint="eastAsia"/>
          <w:b/>
          <w:sz w:val="26"/>
        </w:rPr>
        <w:t xml:space="preserve">가변저항수치에 따른 </w:t>
      </w:r>
      <w:r w:rsidR="001F134F">
        <w:rPr>
          <w:rFonts w:ascii="맑은 고딕" w:eastAsia="맑은 고딕" w:hAnsi="맑은 고딕"/>
          <w:b/>
          <w:sz w:val="26"/>
        </w:rPr>
        <w:t xml:space="preserve">LED </w:t>
      </w:r>
      <w:r w:rsidR="001F134F">
        <w:rPr>
          <w:rFonts w:ascii="맑은 고딕" w:eastAsia="맑은 고딕" w:hAnsi="맑은 고딕" w:hint="eastAsia"/>
          <w:b/>
          <w:sz w:val="26"/>
        </w:rPr>
        <w:t>발광주기 조절하기</w:t>
      </w:r>
      <w:bookmarkStart w:id="0" w:name="_GoBack"/>
      <w:bookmarkEnd w:id="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18"/>
        <w:gridCol w:w="4111"/>
        <w:gridCol w:w="4551"/>
      </w:tblGrid>
      <w:tr w:rsidR="006D0E37" w14:paraId="41E15D2B" w14:textId="77777777" w:rsidTr="009B1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  <w:tcBorders>
              <w:top w:val="nil"/>
              <w:bottom w:val="single" w:sz="12" w:space="0" w:color="67787B" w:themeColor="accent5"/>
            </w:tcBorders>
          </w:tcPr>
          <w:p w14:paraId="530A6193" w14:textId="0B5C522B" w:rsidR="006D0E37" w:rsidRPr="009B1B6A" w:rsidRDefault="006D0E37" w:rsidP="006D0E37">
            <w:pPr>
              <w:rPr>
                <w:b/>
                <w:sz w:val="24"/>
              </w:rPr>
            </w:pPr>
            <w:r w:rsidRPr="009B1B6A">
              <w:rPr>
                <w:rFonts w:hint="eastAsia"/>
                <w:b/>
                <w:sz w:val="24"/>
              </w:rPr>
              <w:t>구분</w:t>
            </w:r>
          </w:p>
        </w:tc>
        <w:tc>
          <w:tcPr>
            <w:tcW w:w="4111" w:type="dxa"/>
            <w:tcBorders>
              <w:top w:val="nil"/>
              <w:bottom w:val="single" w:sz="12" w:space="0" w:color="67787B" w:themeColor="accent5"/>
            </w:tcBorders>
          </w:tcPr>
          <w:p w14:paraId="504E255C" w14:textId="156F71AE" w:rsidR="006D0E37" w:rsidRPr="009B1B6A" w:rsidRDefault="006D0E37" w:rsidP="006D0E37">
            <w:pPr>
              <w:rPr>
                <w:b/>
                <w:sz w:val="24"/>
              </w:rPr>
            </w:pPr>
            <w:r w:rsidRPr="009B1B6A">
              <w:rPr>
                <w:rFonts w:hint="eastAsia"/>
                <w:b/>
                <w:sz w:val="24"/>
              </w:rPr>
              <w:t>설명</w:t>
            </w:r>
          </w:p>
        </w:tc>
        <w:tc>
          <w:tcPr>
            <w:tcW w:w="4551" w:type="dxa"/>
            <w:tcBorders>
              <w:top w:val="nil"/>
              <w:bottom w:val="single" w:sz="12" w:space="0" w:color="67787B" w:themeColor="accent5"/>
            </w:tcBorders>
          </w:tcPr>
          <w:p w14:paraId="60FC15E8" w14:textId="77777777" w:rsidR="006D0E37" w:rsidRPr="009B1B6A" w:rsidRDefault="006D0E37" w:rsidP="006D0E37">
            <w:pPr>
              <w:rPr>
                <w:b/>
                <w:sz w:val="24"/>
              </w:rPr>
            </w:pPr>
            <w:r w:rsidRPr="009B1B6A">
              <w:rPr>
                <w:rFonts w:hint="eastAsia"/>
                <w:b/>
                <w:sz w:val="24"/>
              </w:rPr>
              <w:t>코드</w:t>
            </w:r>
          </w:p>
        </w:tc>
      </w:tr>
      <w:tr w:rsidR="006D0E37" w14:paraId="6B3478D9" w14:textId="77777777" w:rsidTr="009B1B6A">
        <w:tc>
          <w:tcPr>
            <w:tcW w:w="1418" w:type="dxa"/>
            <w:tcBorders>
              <w:top w:val="single" w:sz="12" w:space="0" w:color="67787B" w:themeColor="accent5"/>
              <w:bottom w:val="nil"/>
            </w:tcBorders>
          </w:tcPr>
          <w:p w14:paraId="50059CD5" w14:textId="4E745092" w:rsidR="00D02F78" w:rsidRDefault="00D02F78" w:rsidP="006D0E37">
            <w:r>
              <w:rPr>
                <w:rFonts w:hint="eastAsia"/>
              </w:rPr>
              <w:t>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</w:t>
            </w:r>
          </w:p>
          <w:p w14:paraId="7BF68557" w14:textId="4A27ED3F" w:rsidR="00D02F78" w:rsidRDefault="00D02F78" w:rsidP="006D0E37"/>
          <w:p w14:paraId="78C56812" w14:textId="77777777" w:rsidR="00594F2F" w:rsidRDefault="00594F2F" w:rsidP="006D0E37"/>
          <w:p w14:paraId="7DC00612" w14:textId="025E6FE0" w:rsidR="006D0E37" w:rsidRDefault="006D0E37" w:rsidP="006D0E37">
            <w:r>
              <w:rPr>
                <w:rFonts w:hint="eastAsia"/>
              </w:rPr>
              <w:t>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세팅</w:t>
            </w:r>
          </w:p>
          <w:p w14:paraId="4AB5DD5F" w14:textId="77777777" w:rsidR="006D0E37" w:rsidRDefault="006D0E37" w:rsidP="006D0E37"/>
        </w:tc>
        <w:tc>
          <w:tcPr>
            <w:tcW w:w="4111" w:type="dxa"/>
            <w:tcBorders>
              <w:top w:val="single" w:sz="12" w:space="0" w:color="67787B" w:themeColor="accent5"/>
              <w:bottom w:val="nil"/>
            </w:tcBorders>
          </w:tcPr>
          <w:p w14:paraId="6043A50C" w14:textId="65091C04" w:rsidR="00D02F78" w:rsidRDefault="00D02F78" w:rsidP="006D0E37">
            <w:r>
              <w:rPr>
                <w:rFonts w:hint="eastAsia"/>
              </w:rPr>
              <w:t>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t>LED_BULITIN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정의합니다</w:t>
            </w:r>
            <w:r>
              <w:rPr>
                <w:rFonts w:hint="eastAsia"/>
              </w:rPr>
              <w:t>.</w:t>
            </w:r>
          </w:p>
          <w:p w14:paraId="3D402DF7" w14:textId="5839CEC7" w:rsidR="00D02F78" w:rsidRDefault="00594F2F" w:rsidP="006D0E37">
            <w:r>
              <w:rPr>
                <w:rFonts w:hint="eastAsia"/>
              </w:rPr>
              <w:t>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번호를</w:t>
            </w:r>
            <w:r>
              <w:rPr>
                <w:rFonts w:hint="eastAsia"/>
              </w:rPr>
              <w:t xml:space="preserve"> </w:t>
            </w:r>
            <w:r>
              <w:t>LED_SENSOR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정의합니다</w:t>
            </w:r>
            <w:r>
              <w:rPr>
                <w:rFonts w:hint="eastAsia"/>
              </w:rPr>
              <w:t>.</w:t>
            </w:r>
          </w:p>
          <w:p w14:paraId="692A2992" w14:textId="77777777" w:rsidR="00594F2F" w:rsidRDefault="00594F2F" w:rsidP="006D0E37"/>
          <w:p w14:paraId="3DFA50AA" w14:textId="1E1F9913" w:rsidR="006D0E37" w:rsidRDefault="006D0E37" w:rsidP="006D0E37">
            <w:r>
              <w:rPr>
                <w:rFonts w:hint="eastAsia"/>
              </w:rPr>
              <w:t>빌트인</w:t>
            </w:r>
            <w:r>
              <w:rPr>
                <w:rFonts w:hint="eastAsia"/>
              </w:rPr>
              <w:t xml:space="preserve"> </w:t>
            </w:r>
            <w:r>
              <w:t>LED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사용합니다</w:t>
            </w:r>
            <w:r>
              <w:rPr>
                <w:rFonts w:hint="eastAsia"/>
              </w:rPr>
              <w:t>.</w:t>
            </w:r>
          </w:p>
        </w:tc>
        <w:tc>
          <w:tcPr>
            <w:tcW w:w="4551" w:type="dxa"/>
            <w:tcBorders>
              <w:top w:val="single" w:sz="12" w:space="0" w:color="67787B" w:themeColor="accent5"/>
              <w:bottom w:val="nil"/>
            </w:tcBorders>
          </w:tcPr>
          <w:p w14:paraId="7067DCAA" w14:textId="12221022" w:rsidR="00D02F78" w:rsidRDefault="00D02F78" w:rsidP="006D0E37">
            <w:r>
              <w:t xml:space="preserve">Int LED_BULITIN = </w:t>
            </w:r>
            <w:r w:rsidR="00594F2F">
              <w:t>13</w:t>
            </w:r>
            <w:r w:rsidR="00F80F24">
              <w:t>;</w:t>
            </w:r>
          </w:p>
          <w:p w14:paraId="3D4AEBE2" w14:textId="26108F87" w:rsidR="00D02F78" w:rsidRDefault="00594F2F" w:rsidP="006D0E37">
            <w:r>
              <w:t xml:space="preserve">Int </w:t>
            </w:r>
            <w:proofErr w:type="spellStart"/>
            <w:r w:rsidR="000C7426">
              <w:t>sensorPin</w:t>
            </w:r>
            <w:proofErr w:type="spellEnd"/>
            <w:r>
              <w:t>=0;</w:t>
            </w:r>
          </w:p>
          <w:p w14:paraId="694B5AF3" w14:textId="77777777" w:rsidR="00594F2F" w:rsidRDefault="00594F2F" w:rsidP="006D0E37"/>
          <w:p w14:paraId="46F56AB7" w14:textId="5B894C8F" w:rsidR="006D0E37" w:rsidRDefault="006D0E37" w:rsidP="006D0E37">
            <w:r>
              <w:t>V</w:t>
            </w:r>
            <w:r>
              <w:rPr>
                <w:rFonts w:hint="eastAsia"/>
              </w:rPr>
              <w:t xml:space="preserve">oid </w:t>
            </w:r>
            <w:proofErr w:type="gramStart"/>
            <w:r>
              <w:t>setup(</w:t>
            </w:r>
            <w:proofErr w:type="gramEnd"/>
            <w:r>
              <w:t>){</w:t>
            </w:r>
          </w:p>
          <w:p w14:paraId="500BC9F8" w14:textId="77777777" w:rsidR="006D0E37" w:rsidRDefault="006D0E37" w:rsidP="008744D9">
            <w:pPr>
              <w:ind w:firstLineChars="100" w:firstLine="200"/>
            </w:pPr>
            <w:r>
              <w:rPr>
                <w:rFonts w:hint="eastAsia"/>
              </w:rPr>
              <w:t xml:space="preserve">  </w:t>
            </w:r>
            <w:proofErr w:type="gramStart"/>
            <w:r>
              <w:rPr>
                <w:rFonts w:hint="eastAsia"/>
              </w:rPr>
              <w:t>pinMode(</w:t>
            </w:r>
            <w:proofErr w:type="gramEnd"/>
            <w:r>
              <w:t>LED_BUILTIN, OUTPUT</w:t>
            </w:r>
            <w:r>
              <w:rPr>
                <w:rFonts w:hint="eastAsia"/>
              </w:rPr>
              <w:t>)</w:t>
            </w:r>
          </w:p>
          <w:p w14:paraId="6F50009D" w14:textId="77777777" w:rsidR="006D0E37" w:rsidRDefault="006D0E37" w:rsidP="006D0E37">
            <w:r>
              <w:t>}</w:t>
            </w:r>
          </w:p>
        </w:tc>
      </w:tr>
      <w:tr w:rsidR="006D0E37" w14:paraId="7FB175BE" w14:textId="77777777" w:rsidTr="006D0E37">
        <w:tc>
          <w:tcPr>
            <w:tcW w:w="1418" w:type="dxa"/>
            <w:tcBorders>
              <w:top w:val="nil"/>
              <w:bottom w:val="nil"/>
            </w:tcBorders>
          </w:tcPr>
          <w:p w14:paraId="570D19BD" w14:textId="77777777" w:rsidR="006D0E37" w:rsidRDefault="006D0E37" w:rsidP="006D0E37">
            <w:r>
              <w:rPr>
                <w:rFonts w:hint="eastAsia"/>
              </w:rPr>
              <w:t>루프</w:t>
            </w:r>
          </w:p>
        </w:tc>
        <w:tc>
          <w:tcPr>
            <w:tcW w:w="4111" w:type="dxa"/>
            <w:tcBorders>
              <w:top w:val="nil"/>
              <w:bottom w:val="nil"/>
            </w:tcBorders>
          </w:tcPr>
          <w:p w14:paraId="75332A04" w14:textId="77777777" w:rsidR="006D0E37" w:rsidRDefault="006D0E37" w:rsidP="006D0E37">
            <w:r>
              <w:rPr>
                <w:rFonts w:hint="eastAsia"/>
              </w:rPr>
              <w:t>프로그램의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루프문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기술합니다</w:t>
            </w:r>
            <w:r>
              <w:rPr>
                <w:rFonts w:hint="eastAsia"/>
              </w:rPr>
              <w:t>.</w:t>
            </w:r>
          </w:p>
          <w:p w14:paraId="2CA139B5" w14:textId="23644C45" w:rsidR="000C7426" w:rsidRDefault="000C7426" w:rsidP="006D0E37">
            <w:proofErr w:type="spellStart"/>
            <w:r>
              <w:rPr>
                <w:rFonts w:hint="eastAsia"/>
              </w:rPr>
              <w:t>센서값을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정의합니다</w:t>
            </w:r>
            <w:r>
              <w:rPr>
                <w:rFonts w:hint="eastAsia"/>
              </w:rPr>
              <w:t>.</w:t>
            </w:r>
          </w:p>
        </w:tc>
        <w:tc>
          <w:tcPr>
            <w:tcW w:w="4551" w:type="dxa"/>
            <w:tcBorders>
              <w:top w:val="nil"/>
              <w:bottom w:val="nil"/>
            </w:tcBorders>
          </w:tcPr>
          <w:p w14:paraId="72D28CAF" w14:textId="77777777" w:rsidR="006D0E37" w:rsidRDefault="006D0E37" w:rsidP="006D0E37"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){</w:t>
            </w:r>
          </w:p>
          <w:p w14:paraId="431A344D" w14:textId="77777777" w:rsidR="000C7426" w:rsidRDefault="00594F2F" w:rsidP="006D0E3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0C7426">
              <w:rPr>
                <w:rFonts w:hint="eastAsia"/>
              </w:rPr>
              <w:t>i</w:t>
            </w:r>
            <w:r w:rsidR="000C7426">
              <w:t xml:space="preserve">nt </w:t>
            </w:r>
            <w:proofErr w:type="spellStart"/>
            <w:r w:rsidR="000C7426">
              <w:t>sensorValue</w:t>
            </w:r>
            <w:proofErr w:type="spellEnd"/>
            <w:r w:rsidR="000C7426">
              <w:t>;</w:t>
            </w:r>
          </w:p>
          <w:p w14:paraId="402FAA9F" w14:textId="3E17C5EE" w:rsidR="000C7426" w:rsidRDefault="000C7426" w:rsidP="006D0E3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proofErr w:type="spellStart"/>
            <w:r>
              <w:t>sensorValue</w:t>
            </w:r>
            <w:proofErr w:type="spellEnd"/>
            <w:r>
              <w:t xml:space="preserve"> = </w:t>
            </w:r>
            <w:proofErr w:type="spellStart"/>
            <w:r>
              <w:t>analogRead</w:t>
            </w:r>
            <w:proofErr w:type="spellEnd"/>
            <w:r>
              <w:t>(</w:t>
            </w:r>
            <w:proofErr w:type="spellStart"/>
            <w:r>
              <w:t>sensorPin</w:t>
            </w:r>
            <w:proofErr w:type="spellEnd"/>
            <w:r>
              <w:t>)</w:t>
            </w:r>
          </w:p>
        </w:tc>
      </w:tr>
      <w:tr w:rsidR="006D0E37" w14:paraId="0802CCE8" w14:textId="77777777" w:rsidTr="006D0E37">
        <w:tc>
          <w:tcPr>
            <w:tcW w:w="1418" w:type="dxa"/>
            <w:tcBorders>
              <w:top w:val="nil"/>
              <w:bottom w:val="nil"/>
            </w:tcBorders>
          </w:tcPr>
          <w:p w14:paraId="55FEEE03" w14:textId="1A70928A" w:rsidR="006D0E37" w:rsidRDefault="006D0E37" w:rsidP="006D0E37"/>
        </w:tc>
        <w:tc>
          <w:tcPr>
            <w:tcW w:w="4111" w:type="dxa"/>
            <w:tcBorders>
              <w:top w:val="nil"/>
              <w:bottom w:val="nil"/>
            </w:tcBorders>
          </w:tcPr>
          <w:p w14:paraId="577988C7" w14:textId="77777777" w:rsidR="006D0E37" w:rsidRDefault="006D0E37" w:rsidP="006D0E37"/>
          <w:p w14:paraId="2FFDC9D3" w14:textId="2D1749C2" w:rsidR="000C7426" w:rsidRDefault="000C7426" w:rsidP="006D0E37">
            <w:proofErr w:type="spellStart"/>
            <w:r>
              <w:rPr>
                <w:rFonts w:hint="eastAsia"/>
              </w:rPr>
              <w:t>센사값에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시간만큼</w:t>
            </w:r>
            <w:r>
              <w:rPr>
                <w:rFonts w:hint="eastAsia"/>
              </w:rPr>
              <w:t xml:space="preserve"> </w:t>
            </w:r>
            <w:r>
              <w:t>delay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발생합니다</w:t>
            </w:r>
            <w:r>
              <w:rPr>
                <w:rFonts w:hint="eastAsia"/>
              </w:rPr>
              <w:t>.</w:t>
            </w:r>
          </w:p>
        </w:tc>
        <w:tc>
          <w:tcPr>
            <w:tcW w:w="4551" w:type="dxa"/>
            <w:tcBorders>
              <w:top w:val="nil"/>
              <w:bottom w:val="nil"/>
            </w:tcBorders>
          </w:tcPr>
          <w:p w14:paraId="36346A3C" w14:textId="77777777" w:rsidR="006D0E37" w:rsidRDefault="006D0E37" w:rsidP="008744D9">
            <w:pPr>
              <w:ind w:firstLineChars="100" w:firstLine="200"/>
            </w:pPr>
            <w:proofErr w:type="spellStart"/>
            <w:proofErr w:type="gramStart"/>
            <w:r>
              <w:rPr>
                <w:rFonts w:hint="eastAsia"/>
              </w:rPr>
              <w:t>digitalWrite</w:t>
            </w:r>
            <w:proofErr w:type="spellEnd"/>
            <w:r>
              <w:rPr>
                <w:rFonts w:hint="eastAsia"/>
              </w:rPr>
              <w:t>(</w:t>
            </w:r>
            <w:proofErr w:type="gramEnd"/>
            <w:r>
              <w:t>LED_BUILTIN, HIGH</w:t>
            </w:r>
            <w:r>
              <w:rPr>
                <w:rFonts w:hint="eastAsia"/>
              </w:rPr>
              <w:t>)</w:t>
            </w:r>
            <w:r>
              <w:t>;</w:t>
            </w:r>
          </w:p>
          <w:p w14:paraId="13DC5DAF" w14:textId="4202AF4D" w:rsidR="006D0E37" w:rsidRDefault="006D0E37" w:rsidP="008744D9">
            <w:pPr>
              <w:ind w:firstLineChars="100" w:firstLine="200"/>
            </w:pPr>
            <w:r>
              <w:t>delay(</w:t>
            </w:r>
            <w:proofErr w:type="spellStart"/>
            <w:r w:rsidR="000C7426">
              <w:t>sensorValue</w:t>
            </w:r>
            <w:proofErr w:type="spellEnd"/>
            <w:r>
              <w:t>);</w:t>
            </w:r>
          </w:p>
        </w:tc>
      </w:tr>
      <w:tr w:rsidR="008744D9" w14:paraId="6DC89548" w14:textId="77777777" w:rsidTr="006D0E37">
        <w:tc>
          <w:tcPr>
            <w:tcW w:w="1418" w:type="dxa"/>
            <w:tcBorders>
              <w:top w:val="nil"/>
              <w:bottom w:val="nil"/>
            </w:tcBorders>
          </w:tcPr>
          <w:p w14:paraId="6E7B9AF3" w14:textId="0499875E" w:rsidR="008744D9" w:rsidRDefault="008744D9" w:rsidP="008744D9"/>
        </w:tc>
        <w:tc>
          <w:tcPr>
            <w:tcW w:w="4111" w:type="dxa"/>
            <w:tcBorders>
              <w:top w:val="nil"/>
              <w:bottom w:val="nil"/>
            </w:tcBorders>
          </w:tcPr>
          <w:p w14:paraId="16F43EBC" w14:textId="0CA82FA5" w:rsidR="008744D9" w:rsidRDefault="008744D9" w:rsidP="008744D9"/>
        </w:tc>
        <w:tc>
          <w:tcPr>
            <w:tcW w:w="4551" w:type="dxa"/>
            <w:tcBorders>
              <w:top w:val="nil"/>
              <w:bottom w:val="nil"/>
            </w:tcBorders>
          </w:tcPr>
          <w:p w14:paraId="33177FD9" w14:textId="77777777" w:rsidR="008744D9" w:rsidRDefault="008744D9" w:rsidP="008744D9">
            <w:pPr>
              <w:ind w:firstLineChars="100" w:firstLine="200"/>
            </w:pPr>
            <w:proofErr w:type="gramStart"/>
            <w:r>
              <w:rPr>
                <w:rFonts w:hint="eastAsia"/>
              </w:rPr>
              <w:t>digitalWrite(</w:t>
            </w:r>
            <w:proofErr w:type="gramEnd"/>
            <w:r>
              <w:t>LED_BUILTIN, HIGH</w:t>
            </w:r>
            <w:r>
              <w:rPr>
                <w:rFonts w:hint="eastAsia"/>
              </w:rPr>
              <w:t>)</w:t>
            </w:r>
            <w:r>
              <w:t>;</w:t>
            </w:r>
          </w:p>
          <w:p w14:paraId="27908199" w14:textId="690CDFB8" w:rsidR="008744D9" w:rsidRDefault="008744D9" w:rsidP="008744D9">
            <w:pPr>
              <w:ind w:firstLineChars="100" w:firstLine="200"/>
            </w:pPr>
            <w:r>
              <w:t>delay(</w:t>
            </w:r>
            <w:proofErr w:type="spellStart"/>
            <w:r w:rsidR="000C7426">
              <w:t>sensorValue</w:t>
            </w:r>
            <w:proofErr w:type="spellEnd"/>
            <w:r>
              <w:t>);</w:t>
            </w:r>
          </w:p>
        </w:tc>
      </w:tr>
      <w:tr w:rsidR="008744D9" w14:paraId="23E00E7C" w14:textId="77777777" w:rsidTr="006D0E37">
        <w:tc>
          <w:tcPr>
            <w:tcW w:w="1418" w:type="dxa"/>
            <w:tcBorders>
              <w:top w:val="nil"/>
              <w:bottom w:val="nil"/>
            </w:tcBorders>
          </w:tcPr>
          <w:p w14:paraId="4313EF08" w14:textId="5B9C9730" w:rsidR="008744D9" w:rsidRDefault="008744D9" w:rsidP="008744D9"/>
        </w:tc>
        <w:tc>
          <w:tcPr>
            <w:tcW w:w="4111" w:type="dxa"/>
            <w:tcBorders>
              <w:top w:val="nil"/>
              <w:bottom w:val="nil"/>
            </w:tcBorders>
          </w:tcPr>
          <w:p w14:paraId="6EC5D3C1" w14:textId="4215DBC3" w:rsidR="008744D9" w:rsidRPr="001C0BA9" w:rsidRDefault="008744D9" w:rsidP="008744D9">
            <w:pPr>
              <w:rPr>
                <w:b/>
              </w:rPr>
            </w:pPr>
          </w:p>
        </w:tc>
        <w:tc>
          <w:tcPr>
            <w:tcW w:w="4551" w:type="dxa"/>
            <w:tcBorders>
              <w:top w:val="nil"/>
              <w:bottom w:val="nil"/>
            </w:tcBorders>
          </w:tcPr>
          <w:p w14:paraId="50E5D9EE" w14:textId="0DCC292C" w:rsidR="008744D9" w:rsidRDefault="008744D9" w:rsidP="008744D9">
            <w:r>
              <w:rPr>
                <w:rFonts w:hint="eastAsia"/>
              </w:rPr>
              <w:t>}</w:t>
            </w:r>
          </w:p>
          <w:p w14:paraId="365988C0" w14:textId="717574FC" w:rsidR="00D02F78" w:rsidRDefault="00D02F78" w:rsidP="008744D9"/>
        </w:tc>
      </w:tr>
    </w:tbl>
    <w:p w14:paraId="659871A1" w14:textId="21138837" w:rsidR="008744D9" w:rsidRDefault="008744D9" w:rsidP="006D0E37"/>
    <w:p w14:paraId="01B3A521" w14:textId="5BB49D27" w:rsidR="00DA466D" w:rsidRPr="00DA466D" w:rsidRDefault="00DA466D" w:rsidP="00DA466D">
      <w:pPr>
        <w:keepNext/>
        <w:keepLines/>
        <w:pBdr>
          <w:top w:val="single" w:sz="4" w:space="4" w:color="7E97AD" w:themeColor="accent1"/>
          <w:left w:val="single" w:sz="4" w:space="6" w:color="7E97AD" w:themeColor="accent1"/>
          <w:bottom w:val="single" w:sz="4" w:space="4" w:color="7E97AD" w:themeColor="accent1"/>
          <w:right w:val="single" w:sz="4" w:space="6" w:color="7E97AD" w:themeColor="accent1"/>
        </w:pBdr>
        <w:shd w:val="clear" w:color="auto" w:fill="7E97AD" w:themeFill="accent1"/>
        <w:spacing w:before="360" w:after="240"/>
        <w:ind w:left="144" w:right="144"/>
        <w:outlineLvl w:val="0"/>
        <w:rPr>
          <w:rFonts w:ascii="맑은 고딕" w:eastAsia="맑은 고딕" w:hAnsi="맑은 고딕" w:cstheme="majorBidi"/>
          <w:b/>
          <w:caps/>
          <w:color w:val="FFFFFF" w:themeColor="background1"/>
          <w:sz w:val="26"/>
          <w:szCs w:val="22"/>
        </w:rPr>
      </w:pPr>
      <w:r w:rsidRPr="00DA466D">
        <w:rPr>
          <w:rFonts w:ascii="맑은 고딕" w:eastAsia="맑은 고딕" w:hAnsi="맑은 고딕" w:cstheme="majorBidi" w:hint="eastAsia"/>
          <w:b/>
          <w:caps/>
          <w:color w:val="FFFFFF" w:themeColor="background1"/>
          <w:sz w:val="26"/>
          <w:szCs w:val="22"/>
        </w:rPr>
        <w:t>예제</w:t>
      </w:r>
      <w:r>
        <w:rPr>
          <w:rFonts w:ascii="맑은 고딕" w:eastAsia="맑은 고딕" w:hAnsi="맑은 고딕" w:cstheme="majorBidi"/>
          <w:b/>
          <w:caps/>
          <w:color w:val="FFFFFF" w:themeColor="background1"/>
          <w:sz w:val="26"/>
          <w:szCs w:val="22"/>
        </w:rPr>
        <w:t>2</w:t>
      </w:r>
      <w:r w:rsidRPr="00DA466D">
        <w:rPr>
          <w:rFonts w:ascii="맑은 고딕" w:eastAsia="맑은 고딕" w:hAnsi="맑은 고딕" w:cstheme="majorBidi" w:hint="eastAsia"/>
          <w:b/>
          <w:caps/>
          <w:color w:val="FFFFFF" w:themeColor="background1"/>
          <w:sz w:val="26"/>
          <w:szCs w:val="22"/>
        </w:rPr>
        <w:t xml:space="preserve">. </w:t>
      </w:r>
      <w:r w:rsidR="000C7426">
        <w:rPr>
          <w:rFonts w:ascii="맑은 고딕" w:eastAsia="맑은 고딕" w:hAnsi="맑은 고딕" w:cstheme="majorBidi" w:hint="eastAsia"/>
          <w:b/>
          <w:caps/>
          <w:color w:val="FFFFFF" w:themeColor="background1"/>
          <w:sz w:val="26"/>
          <w:szCs w:val="22"/>
        </w:rPr>
        <w:t>라이브러리 분리하기,</w:t>
      </w:r>
      <w:r w:rsidR="000C7426">
        <w:rPr>
          <w:rFonts w:ascii="맑은 고딕" w:eastAsia="맑은 고딕" w:hAnsi="맑은 고딕" w:cstheme="majorBidi"/>
          <w:b/>
          <w:caps/>
          <w:color w:val="FFFFFF" w:themeColor="background1"/>
          <w:sz w:val="26"/>
          <w:szCs w:val="22"/>
        </w:rP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18"/>
        <w:gridCol w:w="4111"/>
        <w:gridCol w:w="4551"/>
      </w:tblGrid>
      <w:tr w:rsidR="00DA466D" w:rsidRPr="00DA466D" w14:paraId="604E72F3" w14:textId="77777777" w:rsidTr="005165A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18" w:type="dxa"/>
            <w:tcBorders>
              <w:top w:val="nil"/>
              <w:bottom w:val="single" w:sz="12" w:space="0" w:color="67787B" w:themeColor="accent5"/>
            </w:tcBorders>
          </w:tcPr>
          <w:p w14:paraId="63D2A4C6" w14:textId="77777777" w:rsidR="00DA466D" w:rsidRPr="00DA466D" w:rsidRDefault="00DA466D" w:rsidP="00DA466D">
            <w:pPr>
              <w:rPr>
                <w:b/>
                <w:sz w:val="24"/>
              </w:rPr>
            </w:pPr>
            <w:r w:rsidRPr="00DA466D">
              <w:rPr>
                <w:rFonts w:hint="eastAsia"/>
                <w:b/>
                <w:sz w:val="24"/>
              </w:rPr>
              <w:t>구분</w:t>
            </w:r>
          </w:p>
        </w:tc>
        <w:tc>
          <w:tcPr>
            <w:tcW w:w="4111" w:type="dxa"/>
            <w:tcBorders>
              <w:top w:val="nil"/>
              <w:bottom w:val="single" w:sz="12" w:space="0" w:color="67787B" w:themeColor="accent5"/>
            </w:tcBorders>
          </w:tcPr>
          <w:p w14:paraId="23082C35" w14:textId="78E5C81C" w:rsidR="00DA466D" w:rsidRPr="00DA466D" w:rsidRDefault="00DA466D" w:rsidP="00DA466D">
            <w:pPr>
              <w:rPr>
                <w:b/>
                <w:sz w:val="24"/>
              </w:rPr>
            </w:pPr>
            <w:r w:rsidRPr="00DA466D">
              <w:rPr>
                <w:rFonts w:hint="eastAsia"/>
                <w:b/>
                <w:sz w:val="24"/>
              </w:rPr>
              <w:t>설명</w:t>
            </w:r>
          </w:p>
        </w:tc>
        <w:tc>
          <w:tcPr>
            <w:tcW w:w="4551" w:type="dxa"/>
            <w:tcBorders>
              <w:top w:val="nil"/>
              <w:bottom w:val="single" w:sz="12" w:space="0" w:color="67787B" w:themeColor="accent5"/>
            </w:tcBorders>
          </w:tcPr>
          <w:p w14:paraId="0B94A36E" w14:textId="77777777" w:rsidR="00DA466D" w:rsidRPr="00DA466D" w:rsidRDefault="00DA466D" w:rsidP="00DA466D">
            <w:pPr>
              <w:rPr>
                <w:b/>
                <w:sz w:val="24"/>
              </w:rPr>
            </w:pPr>
            <w:r w:rsidRPr="00DA466D">
              <w:rPr>
                <w:rFonts w:hint="eastAsia"/>
                <w:b/>
                <w:sz w:val="24"/>
              </w:rPr>
              <w:t>코드</w:t>
            </w:r>
          </w:p>
        </w:tc>
      </w:tr>
      <w:tr w:rsidR="00DA466D" w:rsidRPr="00DA466D" w14:paraId="5B35536E" w14:textId="77777777" w:rsidTr="005165A8">
        <w:tc>
          <w:tcPr>
            <w:tcW w:w="1418" w:type="dxa"/>
            <w:tcBorders>
              <w:top w:val="single" w:sz="12" w:space="0" w:color="67787B" w:themeColor="accent5"/>
              <w:bottom w:val="nil"/>
            </w:tcBorders>
          </w:tcPr>
          <w:p w14:paraId="01F00342" w14:textId="77777777" w:rsidR="00E17575" w:rsidRDefault="00E17575" w:rsidP="00DA466D"/>
          <w:p w14:paraId="420482B4" w14:textId="785CF1F7" w:rsidR="00E17575" w:rsidRDefault="000C7426" w:rsidP="00DA466D">
            <w:r>
              <w:rPr>
                <w:rFonts w:hint="eastAsia"/>
              </w:rPr>
              <w:t>헤더파일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078BF752" w14:textId="77777777" w:rsidR="00E17575" w:rsidRDefault="00E17575" w:rsidP="00DA466D"/>
          <w:p w14:paraId="31B43480" w14:textId="13ABC300" w:rsidR="00E17575" w:rsidRDefault="00F944AA" w:rsidP="00DA466D">
            <w:r>
              <w:rPr>
                <w:rFonts w:hint="eastAsia"/>
              </w:rPr>
              <w:t>변수와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선언</w:t>
            </w:r>
          </w:p>
          <w:p w14:paraId="30668A57" w14:textId="68D60465" w:rsidR="005B1E64" w:rsidRDefault="005B1E64" w:rsidP="00DA466D"/>
          <w:p w14:paraId="757379E5" w14:textId="77777777" w:rsidR="005B1E64" w:rsidRDefault="005B1E64" w:rsidP="00DA466D"/>
          <w:p w14:paraId="3C9CB2C3" w14:textId="37980312" w:rsidR="00DA466D" w:rsidRPr="00DA466D" w:rsidRDefault="00F944AA" w:rsidP="00DA466D">
            <w:proofErr w:type="spellStart"/>
            <w:r>
              <w:rPr>
                <w:rFonts w:hint="eastAsia"/>
              </w:rPr>
              <w:t>c</w:t>
            </w:r>
            <w:r>
              <w:t>pp</w:t>
            </w:r>
            <w:proofErr w:type="spellEnd"/>
            <w:r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6282BE8D" w14:textId="77777777" w:rsidR="00DA466D" w:rsidRPr="00DA466D" w:rsidRDefault="00DA466D" w:rsidP="00DA466D"/>
          <w:p w14:paraId="4CD50DA6" w14:textId="1CE30470" w:rsidR="00DA466D" w:rsidRPr="00DA466D" w:rsidRDefault="00F944AA" w:rsidP="00DA466D">
            <w:r>
              <w:rPr>
                <w:rFonts w:hint="eastAsia"/>
              </w:rPr>
              <w:t>생성자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  <w:p w14:paraId="24797EC2" w14:textId="77777777" w:rsidR="00DA466D" w:rsidRPr="00DA466D" w:rsidRDefault="00DA466D" w:rsidP="00DA466D"/>
        </w:tc>
        <w:tc>
          <w:tcPr>
            <w:tcW w:w="4111" w:type="dxa"/>
            <w:tcBorders>
              <w:top w:val="single" w:sz="12" w:space="0" w:color="67787B" w:themeColor="accent5"/>
              <w:bottom w:val="nil"/>
            </w:tcBorders>
          </w:tcPr>
          <w:p w14:paraId="1201ABF9" w14:textId="1BC01388" w:rsidR="00E17575" w:rsidRDefault="00E17575" w:rsidP="00DA466D"/>
          <w:p w14:paraId="5D5EB0DB" w14:textId="2E0A1710" w:rsidR="00E17575" w:rsidRDefault="000C7426" w:rsidP="00DA466D">
            <w:proofErr w:type="spellStart"/>
            <w:r>
              <w:rPr>
                <w:rFonts w:hint="eastAsia"/>
              </w:rPr>
              <w:t>a</w:t>
            </w:r>
            <w:r>
              <w:t>rduino</w:t>
            </w:r>
            <w:proofErr w:type="spellEnd"/>
            <w:r w:rsidR="001825F2">
              <w:rPr>
                <w:rFonts w:hint="eastAsia"/>
              </w:rPr>
              <w:t>라이브라리를</w:t>
            </w:r>
            <w:r w:rsidR="001825F2">
              <w:rPr>
                <w:rFonts w:hint="eastAsia"/>
              </w:rPr>
              <w:t xml:space="preserve"> </w:t>
            </w:r>
            <w:r w:rsidR="001825F2">
              <w:rPr>
                <w:rFonts w:hint="eastAsia"/>
              </w:rPr>
              <w:t>호출하여</w:t>
            </w:r>
            <w:r w:rsidR="001825F2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아두이노</w:t>
            </w:r>
            <w:r w:rsidR="005B1E64">
              <w:rPr>
                <w:rFonts w:hint="eastAsia"/>
              </w:rPr>
              <w:t>의</w:t>
            </w:r>
            <w:proofErr w:type="spellEnd"/>
            <w:r w:rsidR="005B1E64">
              <w:rPr>
                <w:rFonts w:hint="eastAsia"/>
              </w:rPr>
              <w:t xml:space="preserve"> </w:t>
            </w:r>
            <w:r w:rsidR="005B1E64">
              <w:rPr>
                <w:rFonts w:hint="eastAsia"/>
              </w:rPr>
              <w:t>함수를</w:t>
            </w:r>
            <w:r w:rsidR="005B1E64">
              <w:rPr>
                <w:rFonts w:hint="eastAsia"/>
              </w:rPr>
              <w:t xml:space="preserve"> </w:t>
            </w:r>
            <w:r w:rsidR="005B1E64">
              <w:rPr>
                <w:rFonts w:hint="eastAsia"/>
              </w:rPr>
              <w:t>사용합니다</w:t>
            </w:r>
            <w:r w:rsidR="005B1E64">
              <w:rPr>
                <w:rFonts w:hint="eastAsia"/>
              </w:rPr>
              <w:t>.</w:t>
            </w:r>
          </w:p>
          <w:p w14:paraId="4B34D484" w14:textId="5BA14876" w:rsidR="00E17575" w:rsidRPr="000C7426" w:rsidRDefault="00E17575" w:rsidP="00DA466D"/>
          <w:p w14:paraId="5565AD69" w14:textId="1F667A8C" w:rsidR="001825F2" w:rsidRDefault="00F944AA" w:rsidP="00DA466D">
            <w:r>
              <w:rPr>
                <w:rFonts w:hint="eastAsia"/>
              </w:rPr>
              <w:t>클래스에서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선언합니다</w:t>
            </w:r>
            <w:r>
              <w:rPr>
                <w:rFonts w:hint="eastAsia"/>
              </w:rPr>
              <w:t xml:space="preserve">. </w:t>
            </w:r>
          </w:p>
          <w:p w14:paraId="6212B8CC" w14:textId="77777777" w:rsidR="001825F2" w:rsidRDefault="001825F2" w:rsidP="00DA466D"/>
          <w:p w14:paraId="090C55DA" w14:textId="77777777" w:rsidR="00E17575" w:rsidRDefault="00E17575" w:rsidP="00DA466D"/>
          <w:p w14:paraId="6400B011" w14:textId="546A9B2C" w:rsidR="00DA466D" w:rsidRPr="00DA466D" w:rsidRDefault="00F944AA" w:rsidP="00DA466D">
            <w:r>
              <w:rPr>
                <w:rFonts w:hint="eastAsia"/>
              </w:rPr>
              <w:t>헤더파일을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호출하여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가져옵니다</w:t>
            </w:r>
            <w:r>
              <w:rPr>
                <w:rFonts w:hint="eastAsia"/>
              </w:rPr>
              <w:t>.</w:t>
            </w:r>
          </w:p>
          <w:p w14:paraId="096F62FB" w14:textId="77777777" w:rsidR="00DA466D" w:rsidRPr="00DA466D" w:rsidRDefault="00DA466D" w:rsidP="00DA466D"/>
          <w:p w14:paraId="1134F2C1" w14:textId="05BF67E5" w:rsidR="00DA466D" w:rsidRPr="00DA466D" w:rsidRDefault="00F944AA" w:rsidP="00DA466D">
            <w:r>
              <w:rPr>
                <w:rFonts w:hint="eastAsia"/>
              </w:rPr>
              <w:t>생성자를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만듭니다</w:t>
            </w:r>
            <w:r>
              <w:rPr>
                <w:rFonts w:hint="eastAsia"/>
              </w:rPr>
              <w:t>.</w:t>
            </w:r>
          </w:p>
        </w:tc>
        <w:tc>
          <w:tcPr>
            <w:tcW w:w="4551" w:type="dxa"/>
            <w:tcBorders>
              <w:top w:val="single" w:sz="12" w:space="0" w:color="67787B" w:themeColor="accent5"/>
              <w:bottom w:val="nil"/>
            </w:tcBorders>
          </w:tcPr>
          <w:p w14:paraId="54989717" w14:textId="77777777" w:rsidR="00E17575" w:rsidRDefault="00E17575" w:rsidP="00DA466D"/>
          <w:p w14:paraId="18AB2E2A" w14:textId="2FEBCFAC" w:rsidR="00E17575" w:rsidRDefault="0076598A" w:rsidP="00DA466D">
            <w:r>
              <w:rPr>
                <w:rFonts w:hint="eastAsia"/>
              </w:rPr>
              <w:t>#</w:t>
            </w:r>
            <w:r>
              <w:t>include&lt;</w:t>
            </w:r>
            <w:r w:rsidR="000C7426">
              <w:t>Arduino</w:t>
            </w:r>
            <w:r>
              <w:t>&gt;</w:t>
            </w:r>
          </w:p>
          <w:p w14:paraId="048AC53E" w14:textId="7AC156B2" w:rsidR="00F944AA" w:rsidRDefault="00F944AA" w:rsidP="00DA466D"/>
          <w:p w14:paraId="6627D86F" w14:textId="74AC3A82" w:rsidR="00F944AA" w:rsidRDefault="00F944AA" w:rsidP="00DA466D">
            <w:r>
              <w:t>class LED13{</w:t>
            </w:r>
          </w:p>
          <w:p w14:paraId="2C980BE3" w14:textId="2C3FFD87" w:rsidR="0076598A" w:rsidRDefault="00F944AA" w:rsidP="00DA466D">
            <w:r>
              <w:t>p</w:t>
            </w:r>
            <w:r w:rsidR="000C7426">
              <w:t>ublic:</w:t>
            </w:r>
          </w:p>
          <w:p w14:paraId="0D76A8F2" w14:textId="2DD50642" w:rsidR="000C7426" w:rsidRDefault="000C7426" w:rsidP="00DA466D">
            <w:r>
              <w:rPr>
                <w:rFonts w:hint="eastAsia"/>
              </w:rPr>
              <w:t xml:space="preserve"> </w:t>
            </w:r>
            <w:r>
              <w:t xml:space="preserve">     LED13():</w:t>
            </w:r>
          </w:p>
          <w:p w14:paraId="605DE0A6" w14:textId="1C62CD99" w:rsidR="000C7426" w:rsidRDefault="000C7426" w:rsidP="00DA466D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 w:rsidR="00F944AA">
              <w:t>v</w:t>
            </w:r>
            <w:r>
              <w:t xml:space="preserve">oid </w:t>
            </w:r>
            <w:proofErr w:type="gramStart"/>
            <w:r>
              <w:t>on(</w:t>
            </w:r>
            <w:proofErr w:type="gramEnd"/>
            <w:r>
              <w:t>);</w:t>
            </w:r>
          </w:p>
          <w:p w14:paraId="04CC6A1F" w14:textId="7073505E" w:rsidR="001825F2" w:rsidRDefault="00F944AA" w:rsidP="00DA466D">
            <w:r>
              <w:rPr>
                <w:rFonts w:hint="eastAsia"/>
              </w:rPr>
              <w:t xml:space="preserve"> </w:t>
            </w:r>
            <w:r>
              <w:t xml:space="preserve">     void </w:t>
            </w:r>
            <w:proofErr w:type="gramStart"/>
            <w:r>
              <w:t>off(</w:t>
            </w:r>
            <w:proofErr w:type="gramEnd"/>
            <w:r>
              <w:t>);</w:t>
            </w:r>
          </w:p>
          <w:p w14:paraId="3D660410" w14:textId="1CBB5A31" w:rsidR="005B1E64" w:rsidRDefault="00F944AA" w:rsidP="00DA466D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 </w:t>
            </w:r>
          </w:p>
          <w:p w14:paraId="35A978BF" w14:textId="0BBF1F09" w:rsidR="005B1E64" w:rsidRDefault="00F944AA" w:rsidP="00DA466D">
            <w:r>
              <w:rPr>
                <w:rFonts w:hint="eastAsia"/>
              </w:rPr>
              <w:t>#</w:t>
            </w:r>
            <w:r>
              <w:t>include “LED13.h”</w:t>
            </w:r>
          </w:p>
          <w:p w14:paraId="56C6C372" w14:textId="77777777" w:rsidR="00E17575" w:rsidRDefault="00E17575" w:rsidP="00DA466D"/>
          <w:p w14:paraId="472552DE" w14:textId="77777777" w:rsidR="00E17575" w:rsidRDefault="00E17575" w:rsidP="00DA466D"/>
          <w:p w14:paraId="36A1D160" w14:textId="64977D4E" w:rsidR="00DA466D" w:rsidRDefault="00DA466D" w:rsidP="00DA466D"/>
          <w:p w14:paraId="3F163AEE" w14:textId="77777777" w:rsidR="00F944AA" w:rsidRDefault="00F944AA" w:rsidP="00F944AA">
            <w:pPr>
              <w:ind w:firstLine="90"/>
            </w:pPr>
            <w:r>
              <w:rPr>
                <w:rFonts w:hint="eastAsia"/>
              </w:rPr>
              <w:t>L</w:t>
            </w:r>
            <w:r>
              <w:t>ED</w:t>
            </w:r>
            <w:proofErr w:type="gramStart"/>
            <w:r>
              <w:t>13::</w:t>
            </w:r>
            <w:proofErr w:type="gramEnd"/>
            <w:r>
              <w:t>LEC13(){</w:t>
            </w:r>
          </w:p>
          <w:p w14:paraId="22AEFB58" w14:textId="52DF866A" w:rsidR="00F944AA" w:rsidRDefault="00F944AA" w:rsidP="00F944AA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proofErr w:type="gramStart"/>
            <w:r>
              <w:rPr>
                <w:rFonts w:hint="eastAsia"/>
              </w:rPr>
              <w:t>p</w:t>
            </w:r>
            <w:r>
              <w:t>inMode</w:t>
            </w:r>
            <w:proofErr w:type="spellEnd"/>
            <w:r>
              <w:t>(</w:t>
            </w:r>
            <w:proofErr w:type="gramEnd"/>
            <w:r>
              <w:t>LED_PIN,OUTPUT)</w:t>
            </w:r>
          </w:p>
          <w:p w14:paraId="7E47CA49" w14:textId="23284995" w:rsidR="00F944AA" w:rsidRDefault="00F944AA" w:rsidP="00DA466D"/>
          <w:p w14:paraId="5B9BA4BB" w14:textId="77777777" w:rsidR="00F944AA" w:rsidRDefault="00F944AA" w:rsidP="00DA466D"/>
          <w:p w14:paraId="1AAF895C" w14:textId="73CDF3FE" w:rsidR="00F944AA" w:rsidRPr="00DA466D" w:rsidRDefault="00F944AA" w:rsidP="00F944AA">
            <w:pPr>
              <w:ind w:firstLine="90"/>
            </w:pPr>
          </w:p>
        </w:tc>
      </w:tr>
      <w:tr w:rsidR="00DA466D" w:rsidRPr="00DA466D" w14:paraId="531781D1" w14:textId="77777777" w:rsidTr="005165A8">
        <w:tc>
          <w:tcPr>
            <w:tcW w:w="1418" w:type="dxa"/>
            <w:tcBorders>
              <w:top w:val="nil"/>
              <w:bottom w:val="nil"/>
            </w:tcBorders>
          </w:tcPr>
          <w:p w14:paraId="27CE87F7" w14:textId="24CC1BBC" w:rsidR="00DA466D" w:rsidRPr="00DA466D" w:rsidRDefault="00F944AA" w:rsidP="00DA466D">
            <w:r>
              <w:rPr>
                <w:rFonts w:hint="eastAsia"/>
              </w:rPr>
              <w:lastRenderedPageBreak/>
              <w:t>함수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생성</w:t>
            </w:r>
          </w:p>
        </w:tc>
        <w:tc>
          <w:tcPr>
            <w:tcW w:w="4111" w:type="dxa"/>
            <w:tcBorders>
              <w:top w:val="nil"/>
              <w:bottom w:val="nil"/>
            </w:tcBorders>
          </w:tcPr>
          <w:p w14:paraId="3942E2E0" w14:textId="093C3C2A" w:rsidR="00DA466D" w:rsidRPr="00DA466D" w:rsidRDefault="00F944AA" w:rsidP="00DA466D">
            <w:r>
              <w:rPr>
                <w:rFonts w:hint="eastAsia"/>
              </w:rPr>
              <w:t>함수에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설정합니다</w:t>
            </w:r>
            <w:r>
              <w:rPr>
                <w:rFonts w:hint="eastAsia"/>
              </w:rPr>
              <w:t>.</w:t>
            </w:r>
          </w:p>
        </w:tc>
        <w:tc>
          <w:tcPr>
            <w:tcW w:w="4551" w:type="dxa"/>
            <w:tcBorders>
              <w:top w:val="nil"/>
              <w:bottom w:val="nil"/>
            </w:tcBorders>
          </w:tcPr>
          <w:p w14:paraId="6AD2A6EB" w14:textId="776D9387" w:rsidR="00F944AA" w:rsidRDefault="00F944AA" w:rsidP="00F944AA">
            <w:r>
              <w:t>Void LED</w:t>
            </w:r>
            <w:proofErr w:type="gramStart"/>
            <w:r>
              <w:t>13::</w:t>
            </w:r>
            <w:proofErr w:type="gramEnd"/>
            <w:r>
              <w:t>on(){</w:t>
            </w:r>
          </w:p>
          <w:p w14:paraId="41C190B6" w14:textId="5FA99038" w:rsidR="00F944AA" w:rsidRDefault="00F944AA" w:rsidP="00F944AA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proofErr w:type="spellStart"/>
            <w:proofErr w:type="gramStart"/>
            <w:r>
              <w:rPr>
                <w:rFonts w:hint="eastAsia"/>
              </w:rPr>
              <w:t>d</w:t>
            </w:r>
            <w:r>
              <w:t>igitalWrite</w:t>
            </w:r>
            <w:proofErr w:type="spellEnd"/>
            <w:r>
              <w:t>(</w:t>
            </w:r>
            <w:proofErr w:type="gramEnd"/>
            <w:r>
              <w:t>LED_PIN,HIGH);</w:t>
            </w:r>
          </w:p>
          <w:p w14:paraId="070E9F92" w14:textId="570C54BE" w:rsidR="00F944AA" w:rsidRPr="00DA466D" w:rsidRDefault="00F944AA" w:rsidP="00F944AA">
            <w:r>
              <w:rPr>
                <w:rFonts w:hint="eastAsia"/>
              </w:rPr>
              <w:t>}</w:t>
            </w:r>
          </w:p>
          <w:p w14:paraId="5606848A" w14:textId="3B04AD5E" w:rsidR="00A26B46" w:rsidRPr="00DA466D" w:rsidRDefault="00A26B46" w:rsidP="00DA466D"/>
        </w:tc>
      </w:tr>
      <w:tr w:rsidR="00DA466D" w:rsidRPr="00DA466D" w14:paraId="148AF93B" w14:textId="77777777" w:rsidTr="005165A8">
        <w:tc>
          <w:tcPr>
            <w:tcW w:w="1418" w:type="dxa"/>
            <w:tcBorders>
              <w:top w:val="nil"/>
              <w:bottom w:val="nil"/>
            </w:tcBorders>
          </w:tcPr>
          <w:p w14:paraId="47DC070B" w14:textId="77777777" w:rsidR="00DA466D" w:rsidRPr="00DA466D" w:rsidRDefault="00DA466D" w:rsidP="00DA466D"/>
        </w:tc>
        <w:tc>
          <w:tcPr>
            <w:tcW w:w="4111" w:type="dxa"/>
            <w:tcBorders>
              <w:top w:val="nil"/>
              <w:bottom w:val="nil"/>
            </w:tcBorders>
          </w:tcPr>
          <w:p w14:paraId="5F06FBD9" w14:textId="605F35A2" w:rsidR="00DA466D" w:rsidRPr="00DA466D" w:rsidRDefault="00DA466D" w:rsidP="00DA466D"/>
        </w:tc>
        <w:tc>
          <w:tcPr>
            <w:tcW w:w="4551" w:type="dxa"/>
            <w:tcBorders>
              <w:top w:val="nil"/>
              <w:bottom w:val="nil"/>
            </w:tcBorders>
          </w:tcPr>
          <w:p w14:paraId="420352C4" w14:textId="28B4CC0C" w:rsidR="003E5DA8" w:rsidRPr="00DA466D" w:rsidRDefault="003E5DA8" w:rsidP="00F944AA"/>
        </w:tc>
      </w:tr>
    </w:tbl>
    <w:p w14:paraId="044B12B1" w14:textId="3277A7BF" w:rsidR="00933401" w:rsidRDefault="00490EA0" w:rsidP="006D0E37">
      <w:r>
        <w:rPr>
          <w:rFonts w:hint="eastAsia"/>
        </w:rPr>
        <w:t>=</w:t>
      </w:r>
      <w:r>
        <w:t>========================================================================================</w:t>
      </w:r>
    </w:p>
    <w:p w14:paraId="336B2161" w14:textId="4EC04007" w:rsidR="00490EA0" w:rsidRDefault="00490EA0" w:rsidP="006D0E37"/>
    <w:p w14:paraId="40652841" w14:textId="77777777" w:rsidR="00490EA0" w:rsidRDefault="00490EA0" w:rsidP="006D0E37"/>
    <w:p w14:paraId="5610977D" w14:textId="044B1581" w:rsidR="00027A6E" w:rsidRPr="00A30647" w:rsidRDefault="00027A6E" w:rsidP="00594F2F">
      <w:pPr>
        <w:ind w:left="1440" w:firstLine="720"/>
        <w:rPr>
          <w:b/>
          <w:sz w:val="28"/>
          <w:szCs w:val="28"/>
        </w:rPr>
      </w:pPr>
      <w:r w:rsidRPr="00A30647">
        <w:rPr>
          <w:b/>
          <w:sz w:val="28"/>
          <w:szCs w:val="28"/>
        </w:rPr>
        <w:t>1.</w:t>
      </w:r>
      <w:r w:rsidR="00594F2F">
        <w:rPr>
          <w:rFonts w:hint="eastAsia"/>
          <w:b/>
          <w:sz w:val="28"/>
          <w:szCs w:val="28"/>
        </w:rPr>
        <w:t>가변저항수치에</w:t>
      </w:r>
      <w:r w:rsidR="00594F2F">
        <w:rPr>
          <w:rFonts w:hint="eastAsia"/>
          <w:b/>
          <w:sz w:val="28"/>
          <w:szCs w:val="28"/>
        </w:rPr>
        <w:t xml:space="preserve"> </w:t>
      </w:r>
      <w:r w:rsidR="00594F2F">
        <w:rPr>
          <w:rFonts w:hint="eastAsia"/>
          <w:b/>
          <w:sz w:val="28"/>
          <w:szCs w:val="28"/>
        </w:rPr>
        <w:t>따른</w:t>
      </w:r>
      <w:r w:rsidR="00594F2F">
        <w:rPr>
          <w:rFonts w:hint="eastAsia"/>
          <w:b/>
          <w:sz w:val="28"/>
          <w:szCs w:val="28"/>
        </w:rPr>
        <w:t xml:space="preserve"> </w:t>
      </w:r>
      <w:r w:rsidR="00594F2F">
        <w:rPr>
          <w:b/>
          <w:sz w:val="28"/>
          <w:szCs w:val="28"/>
        </w:rPr>
        <w:t>LED</w:t>
      </w:r>
      <w:r w:rsidR="00594F2F">
        <w:rPr>
          <w:rFonts w:hint="eastAsia"/>
          <w:b/>
          <w:sz w:val="28"/>
          <w:szCs w:val="28"/>
        </w:rPr>
        <w:t>발광주기</w:t>
      </w:r>
      <w:r w:rsidR="00594F2F">
        <w:rPr>
          <w:rFonts w:hint="eastAsia"/>
          <w:b/>
          <w:sz w:val="28"/>
          <w:szCs w:val="28"/>
        </w:rPr>
        <w:t xml:space="preserve"> </w:t>
      </w:r>
      <w:r w:rsidR="00594F2F">
        <w:rPr>
          <w:rFonts w:hint="eastAsia"/>
          <w:b/>
          <w:sz w:val="28"/>
          <w:szCs w:val="28"/>
        </w:rPr>
        <w:t>조절하기</w:t>
      </w:r>
    </w:p>
    <w:p w14:paraId="7CB3B16A" w14:textId="77777777" w:rsidR="004147C4" w:rsidRDefault="004147C4" w:rsidP="005165A8">
      <w:pPr>
        <w:rPr>
          <w:b/>
          <w:sz w:val="22"/>
          <w:szCs w:val="22"/>
        </w:rPr>
      </w:pPr>
    </w:p>
    <w:p w14:paraId="4E1CC34C" w14:textId="2891B9B4" w:rsidR="00441DEF" w:rsidRPr="004147C4" w:rsidRDefault="004147C4" w:rsidP="00474986">
      <w:pPr>
        <w:jc w:val="center"/>
        <w:rPr>
          <w:b/>
          <w:sz w:val="22"/>
          <w:szCs w:val="22"/>
        </w:rPr>
      </w:pPr>
      <w:r w:rsidRPr="00A30647">
        <w:rPr>
          <w:rFonts w:hint="eastAsia"/>
          <w:b/>
          <w:sz w:val="22"/>
          <w:szCs w:val="22"/>
        </w:rPr>
        <w:t>소스</w:t>
      </w:r>
      <w:r w:rsidRPr="00A30647">
        <w:rPr>
          <w:rFonts w:hint="eastAsia"/>
          <w:b/>
          <w:sz w:val="22"/>
          <w:szCs w:val="22"/>
        </w:rPr>
        <w:t xml:space="preserve"> </w:t>
      </w:r>
      <w:r w:rsidRPr="00A30647">
        <w:rPr>
          <w:rFonts w:hint="eastAsia"/>
          <w:b/>
          <w:sz w:val="22"/>
          <w:szCs w:val="22"/>
        </w:rPr>
        <w:t>코드</w:t>
      </w:r>
    </w:p>
    <w:p w14:paraId="4D69F0AC" w14:textId="7AEC540C" w:rsidR="00E46C3E" w:rsidRDefault="00F81FD6" w:rsidP="00474986">
      <w:r>
        <w:rPr>
          <w:rFonts w:hint="eastAsia"/>
        </w:rPr>
        <w:t>=</w:t>
      </w:r>
      <w:r>
        <w:t>=====================================================================</w:t>
      </w:r>
      <w:r w:rsidR="004147C4">
        <w:t>===================</w:t>
      </w:r>
    </w:p>
    <w:p w14:paraId="1C878ED0" w14:textId="77777777" w:rsidR="00E4332C" w:rsidRDefault="00E4332C" w:rsidP="00E4332C">
      <w:r>
        <w:t xml:space="preserve">int </w:t>
      </w:r>
      <w:proofErr w:type="spellStart"/>
      <w:r>
        <w:t>sensorPin</w:t>
      </w:r>
      <w:proofErr w:type="spellEnd"/>
      <w:r>
        <w:t xml:space="preserve"> = 0;</w:t>
      </w:r>
    </w:p>
    <w:p w14:paraId="177E806E" w14:textId="77777777" w:rsidR="00E4332C" w:rsidRDefault="00E4332C" w:rsidP="00E4332C">
      <w:r>
        <w:t xml:space="preserve">int </w:t>
      </w:r>
      <w:proofErr w:type="spellStart"/>
      <w:r>
        <w:t>ledPin</w:t>
      </w:r>
      <w:proofErr w:type="spellEnd"/>
      <w:r>
        <w:t>=13;</w:t>
      </w:r>
    </w:p>
    <w:p w14:paraId="6B11BEA5" w14:textId="77777777" w:rsidR="00E4332C" w:rsidRDefault="00E4332C" w:rsidP="00E4332C">
      <w:r>
        <w:t xml:space="preserve">void </w:t>
      </w:r>
      <w:proofErr w:type="gramStart"/>
      <w:r>
        <w:t>setup(</w:t>
      </w:r>
      <w:proofErr w:type="gramEnd"/>
      <w:r>
        <w:t>){</w:t>
      </w:r>
    </w:p>
    <w:p w14:paraId="22CBB31C" w14:textId="77777777" w:rsidR="00E4332C" w:rsidRDefault="00E4332C" w:rsidP="00E4332C">
      <w:proofErr w:type="spellStart"/>
      <w:r>
        <w:t>pinMode</w:t>
      </w:r>
      <w:proofErr w:type="spellEnd"/>
      <w:r>
        <w:t>(</w:t>
      </w:r>
      <w:proofErr w:type="spellStart"/>
      <w:proofErr w:type="gramStart"/>
      <w:r>
        <w:t>ledPin,OUTPUT</w:t>
      </w:r>
      <w:proofErr w:type="spellEnd"/>
      <w:proofErr w:type="gramEnd"/>
      <w:r>
        <w:t>);</w:t>
      </w:r>
    </w:p>
    <w:p w14:paraId="7BA2F3B0" w14:textId="77777777" w:rsidR="00E4332C" w:rsidRDefault="00E4332C" w:rsidP="00E4332C">
      <w:r>
        <w:t>}</w:t>
      </w:r>
    </w:p>
    <w:p w14:paraId="356BA1D2" w14:textId="77777777" w:rsidR="00E4332C" w:rsidRDefault="00E4332C" w:rsidP="00E4332C">
      <w:r>
        <w:t xml:space="preserve">void </w:t>
      </w:r>
      <w:proofErr w:type="gramStart"/>
      <w:r>
        <w:t>loop(</w:t>
      </w:r>
      <w:proofErr w:type="gramEnd"/>
      <w:r>
        <w:t>){</w:t>
      </w:r>
    </w:p>
    <w:p w14:paraId="7D2BCAEE" w14:textId="77777777" w:rsidR="00E4332C" w:rsidRDefault="00E4332C" w:rsidP="00E4332C">
      <w:r>
        <w:t xml:space="preserve">int </w:t>
      </w:r>
      <w:proofErr w:type="spellStart"/>
      <w:r>
        <w:t>sensorValue</w:t>
      </w:r>
      <w:proofErr w:type="spellEnd"/>
      <w:r>
        <w:t>;</w:t>
      </w:r>
    </w:p>
    <w:p w14:paraId="1414FDE8" w14:textId="77777777" w:rsidR="00E4332C" w:rsidRDefault="00E4332C" w:rsidP="00E4332C">
      <w:proofErr w:type="spellStart"/>
      <w:r>
        <w:t>sensorValue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sensorPin</w:t>
      </w:r>
      <w:proofErr w:type="spellEnd"/>
      <w:r>
        <w:t>);</w:t>
      </w:r>
    </w:p>
    <w:p w14:paraId="045D6110" w14:textId="77777777" w:rsidR="00E4332C" w:rsidRDefault="00E4332C" w:rsidP="00E4332C"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ledPin,HIGH</w:t>
      </w:r>
      <w:proofErr w:type="spellEnd"/>
      <w:proofErr w:type="gramEnd"/>
      <w:r>
        <w:t>);</w:t>
      </w:r>
    </w:p>
    <w:p w14:paraId="0D6143A2" w14:textId="77777777" w:rsidR="00E4332C" w:rsidRDefault="00E4332C" w:rsidP="00E4332C">
      <w:r>
        <w:t>delay(</w:t>
      </w:r>
      <w:proofErr w:type="spellStart"/>
      <w:r>
        <w:t>sensorValue</w:t>
      </w:r>
      <w:proofErr w:type="spellEnd"/>
      <w:r>
        <w:t>);</w:t>
      </w:r>
    </w:p>
    <w:p w14:paraId="676C66C1" w14:textId="77777777" w:rsidR="00E4332C" w:rsidRDefault="00E4332C" w:rsidP="00E4332C"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ledPin,LOW</w:t>
      </w:r>
      <w:proofErr w:type="spellEnd"/>
      <w:proofErr w:type="gramEnd"/>
      <w:r>
        <w:t>);</w:t>
      </w:r>
    </w:p>
    <w:p w14:paraId="44AEF033" w14:textId="77777777" w:rsidR="00E4332C" w:rsidRDefault="00E4332C" w:rsidP="00E4332C">
      <w:r>
        <w:t>delay(</w:t>
      </w:r>
      <w:proofErr w:type="spellStart"/>
      <w:r>
        <w:t>sensorValue</w:t>
      </w:r>
      <w:proofErr w:type="spellEnd"/>
      <w:r>
        <w:t>)</w:t>
      </w:r>
    </w:p>
    <w:p w14:paraId="2736B281" w14:textId="77777777" w:rsidR="00E4332C" w:rsidRDefault="00E4332C" w:rsidP="00E4332C">
      <w:r>
        <w:t>}</w:t>
      </w:r>
    </w:p>
    <w:p w14:paraId="31DAF32C" w14:textId="77777777" w:rsidR="00E4332C" w:rsidRDefault="00E4332C" w:rsidP="00E4332C"/>
    <w:p w14:paraId="39B74234" w14:textId="786ABCD3" w:rsidR="000B23E5" w:rsidRDefault="000B23E5" w:rsidP="00E4332C">
      <w:r>
        <w:rPr>
          <w:rFonts w:hint="eastAsia"/>
        </w:rPr>
        <w:t>=</w:t>
      </w:r>
      <w:r>
        <w:t>========================================================================================</w:t>
      </w:r>
    </w:p>
    <w:p w14:paraId="2B6E866E" w14:textId="0805FCB8" w:rsidR="00594F2F" w:rsidRDefault="00490EA0" w:rsidP="00474986">
      <w:r>
        <w:rPr>
          <w:rFonts w:hint="eastAsia"/>
          <w:noProof/>
        </w:rPr>
        <w:lastRenderedPageBreak/>
        <w:drawing>
          <wp:inline distT="0" distB="0" distL="0" distR="0" wp14:anchorId="4CD51A2F" wp14:editId="3551390A">
            <wp:extent cx="6391275" cy="47910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3312E" w14:textId="77777777" w:rsidR="00490EA0" w:rsidRDefault="00490EA0" w:rsidP="00490EA0">
      <w:r>
        <w:rPr>
          <w:rFonts w:hint="eastAsia"/>
        </w:rPr>
        <w:t>=</w:t>
      </w:r>
      <w:r>
        <w:t>========================================================================================</w:t>
      </w:r>
    </w:p>
    <w:p w14:paraId="30129708" w14:textId="5438D35D" w:rsidR="00A30647" w:rsidRDefault="00A30647" w:rsidP="00474986"/>
    <w:p w14:paraId="23117F3D" w14:textId="2504F86A" w:rsidR="00A30647" w:rsidRPr="00A30647" w:rsidRDefault="00A30647" w:rsidP="00474986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 w:rsidR="00E4332C">
        <w:rPr>
          <w:rFonts w:hint="eastAsia"/>
          <w:b/>
          <w:sz w:val="28"/>
          <w:szCs w:val="28"/>
        </w:rPr>
        <w:t>라이브러리</w:t>
      </w:r>
      <w:r w:rsidR="00E4332C">
        <w:rPr>
          <w:rFonts w:hint="eastAsia"/>
          <w:b/>
          <w:sz w:val="28"/>
          <w:szCs w:val="28"/>
        </w:rPr>
        <w:t xml:space="preserve"> </w:t>
      </w:r>
      <w:r w:rsidR="00E4332C">
        <w:rPr>
          <w:rFonts w:hint="eastAsia"/>
          <w:b/>
          <w:sz w:val="28"/>
          <w:szCs w:val="28"/>
        </w:rPr>
        <w:t>분리하기</w:t>
      </w:r>
      <w:r w:rsidR="00594F2F">
        <w:rPr>
          <w:rFonts w:hint="eastAsia"/>
          <w:b/>
          <w:sz w:val="28"/>
          <w:szCs w:val="28"/>
        </w:rPr>
        <w:t>(</w:t>
      </w:r>
      <w:r w:rsidR="00594F2F">
        <w:rPr>
          <w:b/>
          <w:sz w:val="28"/>
          <w:szCs w:val="28"/>
        </w:rPr>
        <w:t>GPIO</w:t>
      </w:r>
      <w:r w:rsidR="00594F2F">
        <w:rPr>
          <w:rFonts w:hint="eastAsia"/>
          <w:b/>
          <w:sz w:val="28"/>
          <w:szCs w:val="28"/>
        </w:rPr>
        <w:t>에</w:t>
      </w:r>
      <w:r w:rsidR="00594F2F">
        <w:rPr>
          <w:rFonts w:hint="eastAsia"/>
          <w:b/>
          <w:sz w:val="28"/>
          <w:szCs w:val="28"/>
        </w:rPr>
        <w:t xml:space="preserve"> </w:t>
      </w:r>
      <w:r w:rsidR="00594F2F">
        <w:rPr>
          <w:rFonts w:hint="eastAsia"/>
          <w:b/>
          <w:sz w:val="28"/>
          <w:szCs w:val="28"/>
        </w:rPr>
        <w:t>대한</w:t>
      </w:r>
      <w:r w:rsidR="00594F2F">
        <w:rPr>
          <w:rFonts w:hint="eastAsia"/>
          <w:b/>
          <w:sz w:val="28"/>
          <w:szCs w:val="28"/>
        </w:rPr>
        <w:t xml:space="preserve"> </w:t>
      </w:r>
      <w:r w:rsidR="00594F2F">
        <w:rPr>
          <w:rFonts w:hint="eastAsia"/>
          <w:b/>
          <w:sz w:val="28"/>
          <w:szCs w:val="28"/>
        </w:rPr>
        <w:t>초기화</w:t>
      </w:r>
      <w:r w:rsidR="00594F2F">
        <w:rPr>
          <w:rFonts w:hint="eastAsia"/>
          <w:b/>
          <w:sz w:val="28"/>
          <w:szCs w:val="28"/>
        </w:rPr>
        <w:t xml:space="preserve"> </w:t>
      </w:r>
      <w:r w:rsidR="00594F2F">
        <w:rPr>
          <w:rFonts w:hint="eastAsia"/>
          <w:b/>
          <w:sz w:val="28"/>
          <w:szCs w:val="28"/>
        </w:rPr>
        <w:t>및</w:t>
      </w:r>
      <w:r w:rsidR="00594F2F">
        <w:rPr>
          <w:rFonts w:hint="eastAsia"/>
          <w:b/>
          <w:sz w:val="28"/>
          <w:szCs w:val="28"/>
        </w:rPr>
        <w:t xml:space="preserve"> </w:t>
      </w:r>
      <w:r w:rsidR="00594F2F">
        <w:rPr>
          <w:rFonts w:hint="eastAsia"/>
          <w:b/>
          <w:sz w:val="28"/>
          <w:szCs w:val="28"/>
        </w:rPr>
        <w:t>입출력</w:t>
      </w:r>
      <w:r w:rsidR="00594F2F">
        <w:rPr>
          <w:rFonts w:hint="eastAsia"/>
          <w:b/>
          <w:sz w:val="28"/>
          <w:szCs w:val="28"/>
        </w:rPr>
        <w:t>)</w:t>
      </w:r>
    </w:p>
    <w:p w14:paraId="65AEC32D" w14:textId="372E3682" w:rsidR="00A30647" w:rsidRDefault="00A30647" w:rsidP="00474986"/>
    <w:p w14:paraId="673CD2A2" w14:textId="0E5B67F7" w:rsidR="00474986" w:rsidRDefault="00474986" w:rsidP="005165A8">
      <w:pPr>
        <w:jc w:val="center"/>
        <w:rPr>
          <w:b/>
          <w:sz w:val="22"/>
          <w:szCs w:val="22"/>
        </w:rPr>
      </w:pPr>
      <w:r w:rsidRPr="00A30647">
        <w:rPr>
          <w:rFonts w:hint="eastAsia"/>
          <w:b/>
          <w:sz w:val="22"/>
          <w:szCs w:val="22"/>
        </w:rPr>
        <w:t>소스</w:t>
      </w:r>
      <w:r w:rsidRPr="00A30647">
        <w:rPr>
          <w:rFonts w:hint="eastAsia"/>
          <w:b/>
          <w:sz w:val="22"/>
          <w:szCs w:val="22"/>
        </w:rPr>
        <w:t xml:space="preserve"> </w:t>
      </w:r>
      <w:r w:rsidRPr="00A30647">
        <w:rPr>
          <w:rFonts w:hint="eastAsia"/>
          <w:b/>
          <w:sz w:val="22"/>
          <w:szCs w:val="22"/>
        </w:rPr>
        <w:t>코드</w:t>
      </w:r>
    </w:p>
    <w:p w14:paraId="63B01671" w14:textId="77777777" w:rsidR="00490EA0" w:rsidRPr="004147C4" w:rsidRDefault="00490EA0" w:rsidP="005165A8">
      <w:pPr>
        <w:jc w:val="center"/>
        <w:rPr>
          <w:b/>
          <w:sz w:val="22"/>
          <w:szCs w:val="22"/>
        </w:rPr>
      </w:pPr>
    </w:p>
    <w:p w14:paraId="23696D9D" w14:textId="05BF53A5" w:rsidR="00474986" w:rsidRDefault="00474986" w:rsidP="005165A8">
      <w:r>
        <w:rPr>
          <w:rFonts w:hint="eastAsia"/>
        </w:rPr>
        <w:t>=</w:t>
      </w:r>
      <w:r>
        <w:t>=========================================</w:t>
      </w:r>
      <w:r w:rsidR="00594F2F">
        <w:t xml:space="preserve">   </w:t>
      </w:r>
      <w:proofErr w:type="gramStart"/>
      <w:r w:rsidR="00594F2F">
        <w:rPr>
          <w:rFonts w:hint="eastAsia"/>
        </w:rPr>
        <w:t>L</w:t>
      </w:r>
      <w:r w:rsidR="00594F2F">
        <w:t xml:space="preserve">ED13.h  </w:t>
      </w:r>
      <w:r>
        <w:t>=</w:t>
      </w:r>
      <w:proofErr w:type="gramEnd"/>
      <w:r>
        <w:t>=====================================</w:t>
      </w:r>
    </w:p>
    <w:p w14:paraId="2926466C" w14:textId="3600C214" w:rsidR="007C17C5" w:rsidRDefault="007C17C5" w:rsidP="000C7426"/>
    <w:p w14:paraId="43E1D9E6" w14:textId="77777777" w:rsidR="00E4332C" w:rsidRDefault="00E4332C" w:rsidP="000C7426">
      <w:r>
        <w:t>#include &lt;</w:t>
      </w:r>
      <w:proofErr w:type="spellStart"/>
      <w:r>
        <w:t>Arduino.h</w:t>
      </w:r>
      <w:proofErr w:type="spellEnd"/>
      <w:r>
        <w:t>&gt;</w:t>
      </w:r>
    </w:p>
    <w:p w14:paraId="4A712D83" w14:textId="77777777" w:rsidR="00E4332C" w:rsidRDefault="00E4332C" w:rsidP="000C7426"/>
    <w:p w14:paraId="72EBD613" w14:textId="77777777" w:rsidR="00E4332C" w:rsidRDefault="00E4332C" w:rsidP="000C7426">
      <w:r>
        <w:t>class LED13 {</w:t>
      </w:r>
    </w:p>
    <w:p w14:paraId="5C808EC9" w14:textId="77777777" w:rsidR="00E4332C" w:rsidRDefault="00E4332C" w:rsidP="000C7426">
      <w:r>
        <w:t xml:space="preserve">  public:</w:t>
      </w:r>
    </w:p>
    <w:p w14:paraId="4AF2A6D6" w14:textId="77777777" w:rsidR="00E4332C" w:rsidRDefault="00E4332C" w:rsidP="000C7426">
      <w:r>
        <w:t xml:space="preserve">        LED13();</w:t>
      </w:r>
    </w:p>
    <w:p w14:paraId="59F73635" w14:textId="77777777" w:rsidR="00E4332C" w:rsidRDefault="00E4332C" w:rsidP="000C7426">
      <w:r>
        <w:t xml:space="preserve">        void </w:t>
      </w:r>
      <w:proofErr w:type="gramStart"/>
      <w:r>
        <w:t>on(</w:t>
      </w:r>
      <w:proofErr w:type="gramEnd"/>
      <w:r>
        <w:t>);</w:t>
      </w:r>
    </w:p>
    <w:p w14:paraId="7BE7809E" w14:textId="77777777" w:rsidR="00E4332C" w:rsidRDefault="00E4332C" w:rsidP="000C7426">
      <w:r>
        <w:t xml:space="preserve">        void </w:t>
      </w:r>
      <w:proofErr w:type="gramStart"/>
      <w:r>
        <w:t>off(</w:t>
      </w:r>
      <w:proofErr w:type="gramEnd"/>
      <w:r>
        <w:t>);</w:t>
      </w:r>
    </w:p>
    <w:p w14:paraId="7B3E26C7" w14:textId="77777777" w:rsidR="00E4332C" w:rsidRDefault="00E4332C" w:rsidP="000C7426">
      <w:r>
        <w:t xml:space="preserve">        void </w:t>
      </w:r>
      <w:proofErr w:type="gramStart"/>
      <w:r>
        <w:t>blink(</w:t>
      </w:r>
      <w:proofErr w:type="gramEnd"/>
      <w:r>
        <w:t>int time);</w:t>
      </w:r>
    </w:p>
    <w:p w14:paraId="6DDDE983" w14:textId="1A62AA63" w:rsidR="000B23E5" w:rsidRPr="004147C4" w:rsidRDefault="00E4332C" w:rsidP="000C7426">
      <w:pPr>
        <w:rPr>
          <w:b/>
          <w:sz w:val="22"/>
          <w:szCs w:val="22"/>
        </w:rPr>
      </w:pPr>
      <w:r>
        <w:t>};</w:t>
      </w:r>
    </w:p>
    <w:p w14:paraId="755435A1" w14:textId="6F138993" w:rsidR="000B23E5" w:rsidRDefault="000B23E5" w:rsidP="005165A8">
      <w:r>
        <w:rPr>
          <w:rFonts w:hint="eastAsia"/>
        </w:rPr>
        <w:t>=</w:t>
      </w:r>
      <w:r>
        <w:t>===========================================</w:t>
      </w:r>
      <w:r w:rsidR="00594F2F">
        <w:t>LED13.cpp</w:t>
      </w:r>
      <w:r>
        <w:t>======================================</w:t>
      </w:r>
    </w:p>
    <w:p w14:paraId="658558F6" w14:textId="77777777" w:rsidR="00E4332C" w:rsidRDefault="00E4332C" w:rsidP="00E4332C"/>
    <w:p w14:paraId="32F37335" w14:textId="30C3E06C" w:rsidR="00E4332C" w:rsidRDefault="00E4332C" w:rsidP="00E4332C">
      <w:r>
        <w:t>#include "LED13.h"</w:t>
      </w:r>
    </w:p>
    <w:p w14:paraId="40978B46" w14:textId="77777777" w:rsidR="00E4332C" w:rsidRDefault="00E4332C" w:rsidP="00E4332C"/>
    <w:p w14:paraId="10C6E02A" w14:textId="77777777" w:rsidR="00E4332C" w:rsidRDefault="00E4332C" w:rsidP="00E4332C">
      <w:r>
        <w:t>const byte LED_PIN = 13;</w:t>
      </w:r>
    </w:p>
    <w:p w14:paraId="389255AB" w14:textId="77777777" w:rsidR="00E4332C" w:rsidRDefault="00E4332C" w:rsidP="00E4332C"/>
    <w:p w14:paraId="60ED539E" w14:textId="77777777" w:rsidR="00E4332C" w:rsidRDefault="00E4332C" w:rsidP="00E4332C">
      <w:r>
        <w:t>LED</w:t>
      </w:r>
      <w:proofErr w:type="gramStart"/>
      <w:r>
        <w:t>13::</w:t>
      </w:r>
      <w:proofErr w:type="gramEnd"/>
      <w:r>
        <w:t>LED13(){</w:t>
      </w:r>
    </w:p>
    <w:p w14:paraId="0BADADB7" w14:textId="77777777" w:rsidR="00E4332C" w:rsidRDefault="00E4332C" w:rsidP="00E4332C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LED_PIN,OUTPUT);</w:t>
      </w:r>
    </w:p>
    <w:p w14:paraId="20EE0CBD" w14:textId="77777777" w:rsidR="00E4332C" w:rsidRDefault="00E4332C" w:rsidP="00E4332C">
      <w:r>
        <w:t>}</w:t>
      </w:r>
    </w:p>
    <w:p w14:paraId="676B7E88" w14:textId="77777777" w:rsidR="00E4332C" w:rsidRDefault="00E4332C" w:rsidP="00E4332C"/>
    <w:p w14:paraId="21E21960" w14:textId="77777777" w:rsidR="00E4332C" w:rsidRDefault="00E4332C" w:rsidP="00E4332C">
      <w:r>
        <w:t>void LED</w:t>
      </w:r>
      <w:proofErr w:type="gramStart"/>
      <w:r>
        <w:t>13::</w:t>
      </w:r>
      <w:proofErr w:type="gramEnd"/>
      <w:r>
        <w:t>on(){</w:t>
      </w:r>
    </w:p>
    <w:p w14:paraId="79F435EA" w14:textId="77777777" w:rsidR="00E4332C" w:rsidRDefault="00E4332C" w:rsidP="00E4332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LED_PIN,HIGH);</w:t>
      </w:r>
    </w:p>
    <w:p w14:paraId="28C53B22" w14:textId="77777777" w:rsidR="00E4332C" w:rsidRDefault="00E4332C" w:rsidP="00E4332C">
      <w:r>
        <w:t>}</w:t>
      </w:r>
    </w:p>
    <w:p w14:paraId="317A5B33" w14:textId="77777777" w:rsidR="00E4332C" w:rsidRDefault="00E4332C" w:rsidP="00E4332C"/>
    <w:p w14:paraId="3E0970D2" w14:textId="77777777" w:rsidR="00E4332C" w:rsidRDefault="00E4332C" w:rsidP="00E4332C">
      <w:r>
        <w:t>void LED</w:t>
      </w:r>
      <w:proofErr w:type="gramStart"/>
      <w:r>
        <w:t>13::</w:t>
      </w:r>
      <w:proofErr w:type="gramEnd"/>
      <w:r>
        <w:t>off(){</w:t>
      </w:r>
    </w:p>
    <w:p w14:paraId="0B39F219" w14:textId="77777777" w:rsidR="00E4332C" w:rsidRDefault="00E4332C" w:rsidP="00E4332C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LED_PIN,LOW);</w:t>
      </w:r>
    </w:p>
    <w:p w14:paraId="49095956" w14:textId="77777777" w:rsidR="00E4332C" w:rsidRDefault="00E4332C" w:rsidP="00E4332C">
      <w:r>
        <w:t>}</w:t>
      </w:r>
    </w:p>
    <w:p w14:paraId="06B51130" w14:textId="77777777" w:rsidR="00E4332C" w:rsidRDefault="00E4332C" w:rsidP="00E4332C"/>
    <w:p w14:paraId="6B6102DA" w14:textId="77777777" w:rsidR="00E4332C" w:rsidRDefault="00E4332C" w:rsidP="00E4332C">
      <w:r>
        <w:t>void LED</w:t>
      </w:r>
      <w:proofErr w:type="gramStart"/>
      <w:r>
        <w:t>13::</w:t>
      </w:r>
      <w:proofErr w:type="gramEnd"/>
      <w:r>
        <w:t>blink(int time){</w:t>
      </w:r>
    </w:p>
    <w:p w14:paraId="03B749AE" w14:textId="77777777" w:rsidR="00E4332C" w:rsidRDefault="00E4332C" w:rsidP="00E4332C">
      <w:r>
        <w:t xml:space="preserve">  </w:t>
      </w:r>
      <w:proofErr w:type="gramStart"/>
      <w:r>
        <w:t>on(</w:t>
      </w:r>
      <w:proofErr w:type="gramEnd"/>
      <w:r>
        <w:t>);</w:t>
      </w:r>
    </w:p>
    <w:p w14:paraId="29923BA7" w14:textId="77777777" w:rsidR="00E4332C" w:rsidRDefault="00E4332C" w:rsidP="00E4332C">
      <w:r>
        <w:t xml:space="preserve">  delay(time);</w:t>
      </w:r>
    </w:p>
    <w:p w14:paraId="6A074C48" w14:textId="77777777" w:rsidR="00E4332C" w:rsidRDefault="00E4332C" w:rsidP="00E4332C">
      <w:r>
        <w:t xml:space="preserve">  </w:t>
      </w:r>
      <w:proofErr w:type="gramStart"/>
      <w:r>
        <w:t>off(</w:t>
      </w:r>
      <w:proofErr w:type="gramEnd"/>
      <w:r>
        <w:t>);</w:t>
      </w:r>
    </w:p>
    <w:p w14:paraId="35066576" w14:textId="77777777" w:rsidR="00E4332C" w:rsidRDefault="00E4332C" w:rsidP="00E4332C">
      <w:r>
        <w:t xml:space="preserve">  delay(time);</w:t>
      </w:r>
    </w:p>
    <w:p w14:paraId="1F00698C" w14:textId="516F2AA5" w:rsidR="000B23E5" w:rsidRDefault="00E4332C" w:rsidP="00E4332C">
      <w:r>
        <w:t>}</w:t>
      </w:r>
    </w:p>
    <w:p w14:paraId="7F07CC5D" w14:textId="69380577" w:rsidR="00E4332C" w:rsidRDefault="00E4332C" w:rsidP="00474986"/>
    <w:p w14:paraId="2536A5D6" w14:textId="16EABE91" w:rsidR="00E4332C" w:rsidRDefault="00E4332C" w:rsidP="00474986">
      <w:r>
        <w:rPr>
          <w:rFonts w:hint="eastAsia"/>
        </w:rPr>
        <w:t>=</w:t>
      </w:r>
      <w:r>
        <w:t>=============================================</w:t>
      </w:r>
      <w:r w:rsidR="00594F2F">
        <w:t>Main=====</w:t>
      </w:r>
      <w:r>
        <w:t>====================================</w:t>
      </w:r>
    </w:p>
    <w:p w14:paraId="1250DBE1" w14:textId="799D160D" w:rsidR="00E4332C" w:rsidRDefault="00E4332C" w:rsidP="00474986"/>
    <w:p w14:paraId="4082FF87" w14:textId="77777777" w:rsidR="00E4332C" w:rsidRDefault="00E4332C" w:rsidP="00E4332C">
      <w:r>
        <w:t>#include&lt;LED13.h&gt;</w:t>
      </w:r>
    </w:p>
    <w:p w14:paraId="7C91A9CB" w14:textId="77777777" w:rsidR="00E4332C" w:rsidRDefault="00E4332C" w:rsidP="00E4332C"/>
    <w:p w14:paraId="7B2BC315" w14:textId="77777777" w:rsidR="00E4332C" w:rsidRDefault="00E4332C" w:rsidP="00E4332C">
      <w:r>
        <w:t>LED13 led;</w:t>
      </w:r>
    </w:p>
    <w:p w14:paraId="58E80406" w14:textId="77777777" w:rsidR="00E4332C" w:rsidRDefault="00E4332C" w:rsidP="00E4332C"/>
    <w:p w14:paraId="57EF3CB6" w14:textId="77777777" w:rsidR="00E4332C" w:rsidRDefault="00E4332C" w:rsidP="00E4332C">
      <w:r>
        <w:t xml:space="preserve">void </w:t>
      </w:r>
      <w:proofErr w:type="gramStart"/>
      <w:r>
        <w:t>setup(</w:t>
      </w:r>
      <w:proofErr w:type="gramEnd"/>
      <w:r>
        <w:t>){</w:t>
      </w:r>
    </w:p>
    <w:p w14:paraId="0FF8E67D" w14:textId="77777777" w:rsidR="00E4332C" w:rsidRDefault="00E4332C" w:rsidP="00E4332C">
      <w:r>
        <w:t xml:space="preserve">  </w:t>
      </w:r>
    </w:p>
    <w:p w14:paraId="5AAF111D" w14:textId="77777777" w:rsidR="00E4332C" w:rsidRDefault="00E4332C" w:rsidP="00E4332C">
      <w:r>
        <w:t>}</w:t>
      </w:r>
    </w:p>
    <w:p w14:paraId="09307F39" w14:textId="77777777" w:rsidR="00E4332C" w:rsidRDefault="00E4332C" w:rsidP="00E4332C"/>
    <w:p w14:paraId="248D6096" w14:textId="77777777" w:rsidR="00E4332C" w:rsidRDefault="00E4332C" w:rsidP="00E4332C">
      <w:r>
        <w:t xml:space="preserve">void </w:t>
      </w:r>
      <w:proofErr w:type="gramStart"/>
      <w:r>
        <w:t>loop(</w:t>
      </w:r>
      <w:proofErr w:type="gramEnd"/>
      <w:r>
        <w:t>){</w:t>
      </w:r>
    </w:p>
    <w:p w14:paraId="5EBF1AC7" w14:textId="77777777" w:rsidR="00E4332C" w:rsidRDefault="00E4332C" w:rsidP="00E4332C">
      <w:r>
        <w:t xml:space="preserve">  </w:t>
      </w:r>
      <w:proofErr w:type="spellStart"/>
      <w:proofErr w:type="gramStart"/>
      <w:r>
        <w:t>led.blink</w:t>
      </w:r>
      <w:proofErr w:type="spellEnd"/>
      <w:proofErr w:type="gramEnd"/>
      <w:r>
        <w:t>(2000);</w:t>
      </w:r>
    </w:p>
    <w:p w14:paraId="64733EA6" w14:textId="77777777" w:rsidR="00E4332C" w:rsidRDefault="00E4332C" w:rsidP="00E4332C">
      <w:r>
        <w:t>}</w:t>
      </w:r>
    </w:p>
    <w:p w14:paraId="1A63FCEB" w14:textId="53BF60FA" w:rsidR="00E4332C" w:rsidRDefault="00E4332C" w:rsidP="00474986"/>
    <w:p w14:paraId="69638EC7" w14:textId="77777777" w:rsidR="00490EA0" w:rsidRDefault="00490EA0" w:rsidP="00474986"/>
    <w:p w14:paraId="1BA9A291" w14:textId="61414CD2" w:rsidR="00E4332C" w:rsidRDefault="00E4332C" w:rsidP="00E4332C">
      <w:r>
        <w:rPr>
          <w:rFonts w:hint="eastAsia"/>
        </w:rPr>
        <w:t>=</w:t>
      </w:r>
      <w:r>
        <w:t>========================================================================================</w:t>
      </w:r>
    </w:p>
    <w:p w14:paraId="212CFC38" w14:textId="3DE154C7" w:rsidR="00E4332C" w:rsidRDefault="00A87820" w:rsidP="00E4332C">
      <w:r>
        <w:rPr>
          <w:rFonts w:hint="eastAsia"/>
          <w:noProof/>
        </w:rPr>
        <w:lastRenderedPageBreak/>
        <w:drawing>
          <wp:inline distT="0" distB="0" distL="0" distR="0" wp14:anchorId="4CB94C4A" wp14:editId="1EC9C6EE">
            <wp:extent cx="6400800" cy="4800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DF14" w14:textId="77777777" w:rsidR="00490EA0" w:rsidRDefault="00490EA0" w:rsidP="00490EA0">
      <w:r>
        <w:rPr>
          <w:rFonts w:hint="eastAsia"/>
        </w:rPr>
        <w:t>=</w:t>
      </w:r>
      <w:r>
        <w:t>========================================================================================</w:t>
      </w:r>
    </w:p>
    <w:p w14:paraId="71A88226" w14:textId="7559D13A" w:rsidR="00E4332C" w:rsidRDefault="00E4332C" w:rsidP="00E4332C"/>
    <w:p w14:paraId="1B211180" w14:textId="77777777" w:rsidR="00490EA0" w:rsidRDefault="00490EA0" w:rsidP="00E4332C"/>
    <w:p w14:paraId="6895D4C7" w14:textId="2CBC2719" w:rsidR="00E4332C" w:rsidRPr="00A30647" w:rsidRDefault="00E4332C" w:rsidP="00E4332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3.</w:t>
      </w:r>
      <w:r w:rsidR="00490EA0">
        <w:rPr>
          <w:rFonts w:hint="eastAsia"/>
          <w:b/>
          <w:sz w:val="28"/>
          <w:szCs w:val="28"/>
        </w:rPr>
        <w:t>가변</w:t>
      </w:r>
      <w:r w:rsidR="00490EA0">
        <w:rPr>
          <w:rFonts w:hint="eastAsia"/>
          <w:b/>
          <w:sz w:val="28"/>
          <w:szCs w:val="28"/>
        </w:rPr>
        <w:t xml:space="preserve"> </w:t>
      </w:r>
      <w:r w:rsidR="00490EA0">
        <w:rPr>
          <w:rFonts w:hint="eastAsia"/>
          <w:b/>
          <w:sz w:val="28"/>
          <w:szCs w:val="28"/>
        </w:rPr>
        <w:t>저항을</w:t>
      </w:r>
      <w:r w:rsidR="00490EA0">
        <w:rPr>
          <w:rFonts w:hint="eastAsia"/>
          <w:b/>
          <w:sz w:val="28"/>
          <w:szCs w:val="28"/>
        </w:rPr>
        <w:t xml:space="preserve"> </w:t>
      </w:r>
      <w:r w:rsidR="00490EA0">
        <w:rPr>
          <w:rFonts w:hint="eastAsia"/>
          <w:b/>
          <w:sz w:val="28"/>
          <w:szCs w:val="28"/>
        </w:rPr>
        <w:t>이용한</w:t>
      </w:r>
      <w:r w:rsidR="00490EA0">
        <w:rPr>
          <w:rFonts w:hint="eastAsia"/>
          <w:b/>
          <w:sz w:val="28"/>
          <w:szCs w:val="28"/>
        </w:rPr>
        <w:t xml:space="preserve"> </w:t>
      </w:r>
      <w:r w:rsidR="00490EA0">
        <w:rPr>
          <w:rFonts w:hint="eastAsia"/>
          <w:b/>
          <w:sz w:val="28"/>
          <w:szCs w:val="28"/>
        </w:rPr>
        <w:t>아날로그</w:t>
      </w:r>
      <w:r w:rsidR="00490EA0">
        <w:rPr>
          <w:rFonts w:hint="eastAsia"/>
          <w:b/>
          <w:sz w:val="28"/>
          <w:szCs w:val="28"/>
        </w:rPr>
        <w:t xml:space="preserve"> i</w:t>
      </w:r>
      <w:r w:rsidR="00490EA0">
        <w:rPr>
          <w:b/>
          <w:sz w:val="28"/>
          <w:szCs w:val="28"/>
        </w:rPr>
        <w:t xml:space="preserve">nput </w:t>
      </w:r>
      <w:r w:rsidR="00490EA0">
        <w:rPr>
          <w:rFonts w:hint="eastAsia"/>
          <w:b/>
          <w:sz w:val="28"/>
          <w:szCs w:val="28"/>
        </w:rPr>
        <w:t>값을</w:t>
      </w:r>
      <w:r w:rsidR="00490EA0">
        <w:rPr>
          <w:rFonts w:hint="eastAsia"/>
          <w:b/>
          <w:sz w:val="28"/>
          <w:szCs w:val="28"/>
        </w:rPr>
        <w:t xml:space="preserve"> </w:t>
      </w:r>
      <w:r w:rsidR="00490EA0">
        <w:rPr>
          <w:rFonts w:hint="eastAsia"/>
          <w:b/>
          <w:sz w:val="28"/>
          <w:szCs w:val="28"/>
        </w:rPr>
        <w:t>이용해서</w:t>
      </w:r>
      <w:r w:rsidR="00490EA0">
        <w:rPr>
          <w:rFonts w:hint="eastAsia"/>
          <w:b/>
          <w:sz w:val="28"/>
          <w:szCs w:val="28"/>
        </w:rPr>
        <w:t xml:space="preserve"> </w:t>
      </w:r>
      <w:proofErr w:type="spellStart"/>
      <w:r w:rsidR="00490EA0">
        <w:rPr>
          <w:rFonts w:hint="eastAsia"/>
          <w:b/>
          <w:sz w:val="28"/>
          <w:szCs w:val="28"/>
        </w:rPr>
        <w:t>부저</w:t>
      </w:r>
      <w:proofErr w:type="spellEnd"/>
      <w:r w:rsidR="00490EA0">
        <w:rPr>
          <w:b/>
          <w:sz w:val="28"/>
          <w:szCs w:val="28"/>
        </w:rPr>
        <w:t xml:space="preserve"> </w:t>
      </w:r>
      <w:r w:rsidR="00490EA0">
        <w:rPr>
          <w:rFonts w:hint="eastAsia"/>
          <w:b/>
          <w:sz w:val="28"/>
          <w:szCs w:val="28"/>
        </w:rPr>
        <w:t>소리</w:t>
      </w:r>
      <w:r w:rsidR="00490EA0">
        <w:rPr>
          <w:rFonts w:hint="eastAsia"/>
          <w:b/>
          <w:sz w:val="28"/>
          <w:szCs w:val="28"/>
        </w:rPr>
        <w:t xml:space="preserve"> </w:t>
      </w:r>
      <w:r w:rsidR="00A87820">
        <w:rPr>
          <w:rFonts w:hint="eastAsia"/>
          <w:b/>
          <w:sz w:val="28"/>
          <w:szCs w:val="28"/>
        </w:rPr>
        <w:t>높낮이</w:t>
      </w:r>
      <w:r w:rsidR="00A87820">
        <w:rPr>
          <w:rFonts w:hint="eastAsia"/>
          <w:b/>
          <w:sz w:val="28"/>
          <w:szCs w:val="28"/>
        </w:rPr>
        <w:t xml:space="preserve"> </w:t>
      </w:r>
      <w:r w:rsidR="00490EA0">
        <w:rPr>
          <w:rFonts w:hint="eastAsia"/>
          <w:b/>
          <w:sz w:val="28"/>
          <w:szCs w:val="28"/>
        </w:rPr>
        <w:t>제어하기</w:t>
      </w:r>
    </w:p>
    <w:p w14:paraId="5710C290" w14:textId="77777777" w:rsidR="00E4332C" w:rsidRDefault="00E4332C" w:rsidP="00E4332C"/>
    <w:p w14:paraId="3904FA36" w14:textId="77777777" w:rsidR="00E4332C" w:rsidRPr="004147C4" w:rsidRDefault="00E4332C" w:rsidP="00E4332C">
      <w:pPr>
        <w:jc w:val="center"/>
        <w:rPr>
          <w:b/>
          <w:sz w:val="22"/>
          <w:szCs w:val="22"/>
        </w:rPr>
      </w:pPr>
      <w:r w:rsidRPr="00A30647">
        <w:rPr>
          <w:rFonts w:hint="eastAsia"/>
          <w:b/>
          <w:sz w:val="22"/>
          <w:szCs w:val="22"/>
        </w:rPr>
        <w:t>소스</w:t>
      </w:r>
      <w:r w:rsidRPr="00A30647">
        <w:rPr>
          <w:rFonts w:hint="eastAsia"/>
          <w:b/>
          <w:sz w:val="22"/>
          <w:szCs w:val="22"/>
        </w:rPr>
        <w:t xml:space="preserve"> </w:t>
      </w:r>
      <w:r w:rsidRPr="00A30647">
        <w:rPr>
          <w:rFonts w:hint="eastAsia"/>
          <w:b/>
          <w:sz w:val="22"/>
          <w:szCs w:val="22"/>
        </w:rPr>
        <w:t>코드</w:t>
      </w:r>
    </w:p>
    <w:p w14:paraId="0EFFB2AD" w14:textId="77777777" w:rsidR="00E4332C" w:rsidRDefault="00E4332C" w:rsidP="00E4332C">
      <w:r>
        <w:rPr>
          <w:rFonts w:hint="eastAsia"/>
        </w:rPr>
        <w:t>=</w:t>
      </w:r>
      <w:r>
        <w:t>========================================================================================</w:t>
      </w:r>
    </w:p>
    <w:p w14:paraId="2503BE56" w14:textId="02764E26" w:rsidR="00E4332C" w:rsidRDefault="00E4332C" w:rsidP="00474986"/>
    <w:p w14:paraId="0FA0BD3B" w14:textId="24884778" w:rsidR="00E4332C" w:rsidRDefault="00E4332C" w:rsidP="00474986"/>
    <w:p w14:paraId="6D1D3E84" w14:textId="77777777" w:rsidR="00E4332C" w:rsidRDefault="00E4332C" w:rsidP="00E4332C">
      <w:r>
        <w:t xml:space="preserve">int </w:t>
      </w:r>
      <w:proofErr w:type="spellStart"/>
      <w:r>
        <w:t>sensorPin</w:t>
      </w:r>
      <w:proofErr w:type="spellEnd"/>
      <w:r>
        <w:t xml:space="preserve"> = 0;</w:t>
      </w:r>
    </w:p>
    <w:p w14:paraId="15F43642" w14:textId="77777777" w:rsidR="00E4332C" w:rsidRDefault="00E4332C" w:rsidP="00E4332C">
      <w:r>
        <w:t xml:space="preserve">int </w:t>
      </w:r>
      <w:proofErr w:type="spellStart"/>
      <w:r>
        <w:t>speakerpin</w:t>
      </w:r>
      <w:proofErr w:type="spellEnd"/>
      <w:r>
        <w:t xml:space="preserve"> = 13;</w:t>
      </w:r>
    </w:p>
    <w:p w14:paraId="54D22F75" w14:textId="77777777" w:rsidR="00E4332C" w:rsidRDefault="00E4332C" w:rsidP="00E4332C">
      <w:r>
        <w:t xml:space="preserve">void </w:t>
      </w:r>
      <w:proofErr w:type="gramStart"/>
      <w:r>
        <w:t>setup(</w:t>
      </w:r>
      <w:proofErr w:type="gramEnd"/>
      <w:r>
        <w:t>){</w:t>
      </w:r>
    </w:p>
    <w:p w14:paraId="1E737F29" w14:textId="77777777" w:rsidR="00E4332C" w:rsidRDefault="00E4332C" w:rsidP="00E4332C">
      <w:r>
        <w:t xml:space="preserve">  </w:t>
      </w:r>
    </w:p>
    <w:p w14:paraId="4FE211B3" w14:textId="77777777" w:rsidR="00E4332C" w:rsidRDefault="00E4332C" w:rsidP="00E4332C">
      <w:r>
        <w:t>}</w:t>
      </w:r>
    </w:p>
    <w:p w14:paraId="2ECDD6A5" w14:textId="77777777" w:rsidR="00E4332C" w:rsidRDefault="00E4332C" w:rsidP="00E4332C"/>
    <w:p w14:paraId="29B050E2" w14:textId="77777777" w:rsidR="00E4332C" w:rsidRDefault="00E4332C" w:rsidP="00E4332C">
      <w:r>
        <w:t xml:space="preserve">void </w:t>
      </w:r>
      <w:proofErr w:type="gramStart"/>
      <w:r>
        <w:t>loop(</w:t>
      </w:r>
      <w:proofErr w:type="gramEnd"/>
      <w:r>
        <w:t>){</w:t>
      </w:r>
    </w:p>
    <w:p w14:paraId="6C1BB8E1" w14:textId="77777777" w:rsidR="00E4332C" w:rsidRDefault="00E4332C" w:rsidP="00E4332C">
      <w:r>
        <w:t xml:space="preserve">  int </w:t>
      </w:r>
      <w:proofErr w:type="spellStart"/>
      <w:r>
        <w:t>sensorValue</w:t>
      </w:r>
      <w:proofErr w:type="spellEnd"/>
      <w:r>
        <w:t>;</w:t>
      </w:r>
    </w:p>
    <w:p w14:paraId="7E907437" w14:textId="77777777" w:rsidR="00E4332C" w:rsidRDefault="00E4332C" w:rsidP="00E4332C">
      <w:r>
        <w:t xml:space="preserve">  </w:t>
      </w:r>
      <w:proofErr w:type="spellStart"/>
      <w:r>
        <w:t>sensorValue</w:t>
      </w:r>
      <w:proofErr w:type="spellEnd"/>
      <w:r>
        <w:t xml:space="preserve"> = </w:t>
      </w:r>
      <w:proofErr w:type="spellStart"/>
      <w:r>
        <w:t>analogRead</w:t>
      </w:r>
      <w:proofErr w:type="spellEnd"/>
      <w:r>
        <w:t>(</w:t>
      </w:r>
      <w:proofErr w:type="spellStart"/>
      <w:r>
        <w:t>sensorPin</w:t>
      </w:r>
      <w:proofErr w:type="spellEnd"/>
      <w:r>
        <w:t>);</w:t>
      </w:r>
    </w:p>
    <w:p w14:paraId="06C75227" w14:textId="77777777" w:rsidR="00E4332C" w:rsidRDefault="00E4332C" w:rsidP="00E4332C">
      <w:r>
        <w:lastRenderedPageBreak/>
        <w:t xml:space="preserve">  int mapped = map(sensorValue,0,1023,20,4000);</w:t>
      </w:r>
    </w:p>
    <w:p w14:paraId="27A75280" w14:textId="77777777" w:rsidR="00E4332C" w:rsidRDefault="00E4332C" w:rsidP="00E4332C">
      <w:r>
        <w:t xml:space="preserve">  tone(</w:t>
      </w:r>
      <w:proofErr w:type="gramStart"/>
      <w:r>
        <w:t>speakerpin,mapped</w:t>
      </w:r>
      <w:proofErr w:type="gramEnd"/>
      <w:r>
        <w:t>,500);</w:t>
      </w:r>
    </w:p>
    <w:p w14:paraId="5914B20B" w14:textId="77777777" w:rsidR="00E4332C" w:rsidRDefault="00E4332C" w:rsidP="00E4332C">
      <w:r>
        <w:t xml:space="preserve"> </w:t>
      </w:r>
    </w:p>
    <w:p w14:paraId="1B2A9891" w14:textId="09FF3D05" w:rsidR="00E4332C" w:rsidRDefault="00E4332C" w:rsidP="00E4332C">
      <w:r>
        <w:t>}</w:t>
      </w:r>
    </w:p>
    <w:p w14:paraId="4A11EEDF" w14:textId="77777777" w:rsidR="00E4332C" w:rsidRDefault="00E4332C" w:rsidP="00E4332C">
      <w:r>
        <w:rPr>
          <w:rFonts w:hint="eastAsia"/>
        </w:rPr>
        <w:t>=</w:t>
      </w:r>
      <w:r>
        <w:t>========================================================================================</w:t>
      </w:r>
    </w:p>
    <w:p w14:paraId="2D05C02C" w14:textId="094099DD" w:rsidR="00E4332C" w:rsidRDefault="00490EA0" w:rsidP="00E4332C">
      <w:r>
        <w:rPr>
          <w:noProof/>
        </w:rPr>
        <w:drawing>
          <wp:inline distT="0" distB="0" distL="0" distR="0" wp14:anchorId="5DD16C08" wp14:editId="6D513248">
            <wp:extent cx="5553075" cy="4164806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260" cy="416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4659" w14:textId="28A79729" w:rsidR="00BA422A" w:rsidRDefault="00BA422A" w:rsidP="006D0E37"/>
    <w:p w14:paraId="48AB721A" w14:textId="744531F9" w:rsidR="000C7426" w:rsidRDefault="000C7426" w:rsidP="006D0E37"/>
    <w:p w14:paraId="1D9B1831" w14:textId="77777777" w:rsidR="000C7426" w:rsidRDefault="000C7426" w:rsidP="006D0E37"/>
    <w:tbl>
      <w:tblPr>
        <w:tblStyle w:val="ab"/>
        <w:tblW w:w="0" w:type="auto"/>
        <w:tblBorders>
          <w:insideH w:val="single" w:sz="12" w:space="0" w:color="67787B" w:themeColor="accent5"/>
        </w:tblBorders>
        <w:tblLook w:val="04A0" w:firstRow="1" w:lastRow="0" w:firstColumn="1" w:lastColumn="0" w:noHBand="0" w:noVBand="1"/>
      </w:tblPr>
      <w:tblGrid>
        <w:gridCol w:w="10080"/>
      </w:tblGrid>
      <w:tr w:rsidR="006D0E37" w14:paraId="5575A7EC" w14:textId="77777777" w:rsidTr="009B1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80" w:type="dxa"/>
          </w:tcPr>
          <w:p w14:paraId="4B158E82" w14:textId="77777777" w:rsidR="006D0E37" w:rsidRDefault="006D0E37" w:rsidP="006D0E37">
            <w:pPr>
              <w:rPr>
                <w:b/>
                <w:caps w:val="0"/>
                <w:sz w:val="24"/>
              </w:rPr>
            </w:pPr>
            <w:proofErr w:type="gramStart"/>
            <w:r w:rsidRPr="009B1B6A">
              <w:rPr>
                <w:rFonts w:hint="eastAsia"/>
                <w:b/>
                <w:sz w:val="24"/>
              </w:rPr>
              <w:t>고찰</w:t>
            </w:r>
            <w:r w:rsidRPr="009B1B6A">
              <w:rPr>
                <w:rFonts w:hint="eastAsia"/>
                <w:b/>
                <w:sz w:val="24"/>
              </w:rPr>
              <w:t xml:space="preserve"> </w:t>
            </w:r>
            <w:r w:rsidRPr="009B1B6A">
              <w:rPr>
                <w:b/>
                <w:sz w:val="24"/>
              </w:rPr>
              <w:t xml:space="preserve"> </w:t>
            </w:r>
            <w:r w:rsidRPr="009B1B6A">
              <w:rPr>
                <w:rFonts w:hint="eastAsia"/>
                <w:b/>
                <w:sz w:val="24"/>
              </w:rPr>
              <w:t>및</w:t>
            </w:r>
            <w:proofErr w:type="gramEnd"/>
            <w:r w:rsidRPr="009B1B6A">
              <w:rPr>
                <w:rFonts w:hint="eastAsia"/>
                <w:b/>
                <w:sz w:val="24"/>
              </w:rPr>
              <w:t xml:space="preserve"> </w:t>
            </w:r>
            <w:r w:rsidRPr="009B1B6A">
              <w:rPr>
                <w:rFonts w:hint="eastAsia"/>
                <w:b/>
                <w:sz w:val="24"/>
              </w:rPr>
              <w:t>실험</w:t>
            </w:r>
            <w:r w:rsidRPr="009B1B6A">
              <w:rPr>
                <w:rFonts w:hint="eastAsia"/>
                <w:b/>
                <w:sz w:val="24"/>
              </w:rPr>
              <w:t xml:space="preserve"> </w:t>
            </w:r>
            <w:r w:rsidRPr="009B1B6A">
              <w:rPr>
                <w:rFonts w:hint="eastAsia"/>
                <w:b/>
                <w:sz w:val="24"/>
              </w:rPr>
              <w:t>평가</w:t>
            </w:r>
          </w:p>
          <w:p w14:paraId="124B7B8F" w14:textId="77777777" w:rsidR="00AA1175" w:rsidRDefault="00AA1175" w:rsidP="006D0E37">
            <w:pPr>
              <w:rPr>
                <w:b/>
                <w:caps w:val="0"/>
                <w:sz w:val="24"/>
              </w:rPr>
            </w:pPr>
          </w:p>
          <w:p w14:paraId="51DCA620" w14:textId="1464A0FE" w:rsidR="00EC45DB" w:rsidRDefault="00AA1175" w:rsidP="006D0E37">
            <w:pPr>
              <w:rPr>
                <w:b/>
                <w:caps w:val="0"/>
              </w:rPr>
            </w:pPr>
            <w:r>
              <w:rPr>
                <w:rFonts w:hint="eastAsia"/>
                <w:b/>
              </w:rPr>
              <w:t>이번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실험은</w:t>
            </w:r>
            <w:r>
              <w:rPr>
                <w:rFonts w:hint="eastAsia"/>
                <w:b/>
              </w:rPr>
              <w:t xml:space="preserve"> </w:t>
            </w:r>
            <w:r w:rsidR="00490EA0">
              <w:rPr>
                <w:rFonts w:hint="eastAsia"/>
                <w:b/>
              </w:rPr>
              <w:t>가변저항을</w:t>
            </w:r>
            <w:r w:rsidR="00490EA0">
              <w:rPr>
                <w:rFonts w:hint="eastAsia"/>
                <w:b/>
              </w:rPr>
              <w:t xml:space="preserve"> </w:t>
            </w:r>
            <w:r w:rsidR="00490EA0">
              <w:rPr>
                <w:rFonts w:hint="eastAsia"/>
                <w:b/>
              </w:rPr>
              <w:t>이용하여</w:t>
            </w:r>
            <w:r w:rsidR="00490EA0">
              <w:rPr>
                <w:rFonts w:hint="eastAsia"/>
                <w:b/>
              </w:rPr>
              <w:t xml:space="preserve"> </w:t>
            </w:r>
            <w:r w:rsidR="00490EA0">
              <w:rPr>
                <w:b/>
              </w:rPr>
              <w:t>LED</w:t>
            </w:r>
            <w:r w:rsidR="00490EA0">
              <w:rPr>
                <w:rFonts w:hint="eastAsia"/>
                <w:b/>
              </w:rPr>
              <w:t>핀의</w:t>
            </w:r>
            <w:r w:rsidR="00490EA0">
              <w:rPr>
                <w:rFonts w:hint="eastAsia"/>
                <w:b/>
              </w:rPr>
              <w:t xml:space="preserve"> </w:t>
            </w:r>
            <w:r w:rsidR="00490EA0">
              <w:rPr>
                <w:rFonts w:hint="eastAsia"/>
                <w:b/>
              </w:rPr>
              <w:t>발광</w:t>
            </w:r>
            <w:r w:rsidR="00490EA0">
              <w:rPr>
                <w:rFonts w:hint="eastAsia"/>
                <w:b/>
              </w:rPr>
              <w:t xml:space="preserve"> </w:t>
            </w:r>
            <w:r w:rsidR="00490EA0">
              <w:rPr>
                <w:rFonts w:hint="eastAsia"/>
                <w:b/>
              </w:rPr>
              <w:t>주기를</w:t>
            </w:r>
            <w:r w:rsidR="00490EA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제어하는</w:t>
            </w:r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것과</w:t>
            </w:r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라이브러리를</w:t>
            </w:r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분리하는</w:t>
            </w:r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법</w:t>
            </w:r>
            <w:r w:rsidR="00A87820">
              <w:rPr>
                <w:rFonts w:hint="eastAsia"/>
                <w:b/>
              </w:rPr>
              <w:t>,</w:t>
            </w:r>
            <w:r w:rsidR="00A87820">
              <w:rPr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가변</w:t>
            </w:r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저항을</w:t>
            </w:r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이용하여</w:t>
            </w:r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아날로그</w:t>
            </w:r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b/>
              </w:rPr>
              <w:t>inpu</w:t>
            </w:r>
            <w:r w:rsidR="00A87820">
              <w:rPr>
                <w:rFonts w:hint="eastAsia"/>
                <w:b/>
              </w:rPr>
              <w:t>t</w:t>
            </w:r>
            <w:r w:rsidR="00A87820">
              <w:rPr>
                <w:rFonts w:hint="eastAsia"/>
                <w:b/>
              </w:rPr>
              <w:t>값을</w:t>
            </w:r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이용해서</w:t>
            </w:r>
            <w:r w:rsidR="00A87820">
              <w:rPr>
                <w:rFonts w:hint="eastAsia"/>
                <w:b/>
              </w:rPr>
              <w:t xml:space="preserve"> </w:t>
            </w:r>
            <w:proofErr w:type="spellStart"/>
            <w:r w:rsidR="00A87820">
              <w:rPr>
                <w:rFonts w:hint="eastAsia"/>
                <w:b/>
              </w:rPr>
              <w:t>부저의</w:t>
            </w:r>
            <w:proofErr w:type="spellEnd"/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소리</w:t>
            </w:r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높낮이를</w:t>
            </w:r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제어하는</w:t>
            </w:r>
            <w:r w:rsidR="00A87820">
              <w:rPr>
                <w:rFonts w:hint="eastAsia"/>
                <w:b/>
              </w:rPr>
              <w:t xml:space="preserve"> 3</w:t>
            </w:r>
            <w:r w:rsidR="00A87820">
              <w:rPr>
                <w:rFonts w:hint="eastAsia"/>
                <w:b/>
              </w:rPr>
              <w:t>가지</w:t>
            </w:r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실험을</w:t>
            </w:r>
            <w:r w:rsidR="00A87820">
              <w:rPr>
                <w:rFonts w:hint="eastAsia"/>
                <w:b/>
              </w:rPr>
              <w:t xml:space="preserve"> </w:t>
            </w:r>
            <w:r w:rsidR="00A87820">
              <w:rPr>
                <w:rFonts w:hint="eastAsia"/>
                <w:b/>
              </w:rPr>
              <w:t>하였다</w:t>
            </w:r>
            <w:r w:rsidR="00A87820">
              <w:rPr>
                <w:rFonts w:hint="eastAsia"/>
                <w:b/>
              </w:rPr>
              <w:t>.</w:t>
            </w:r>
          </w:p>
          <w:p w14:paraId="4D46A950" w14:textId="6E3D817B" w:rsidR="00937683" w:rsidRPr="00937683" w:rsidRDefault="00A87820" w:rsidP="006D0E37">
            <w:pPr>
              <w:rPr>
                <w:b/>
                <w:caps w:val="0"/>
              </w:rPr>
            </w:pPr>
            <w:r>
              <w:rPr>
                <w:rFonts w:hint="eastAsia"/>
                <w:b/>
              </w:rPr>
              <w:t>먼저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첫번째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실험에서는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디지털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핀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개와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아날로그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핀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개를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선언한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후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디지털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핀은</w:t>
            </w:r>
            <w:r>
              <w:rPr>
                <w:rFonts w:hint="eastAsia"/>
                <w:b/>
              </w:rPr>
              <w:t xml:space="preserve"> L</w:t>
            </w:r>
            <w:r>
              <w:rPr>
                <w:b/>
              </w:rPr>
              <w:t>ED</w:t>
            </w:r>
            <w:proofErr w:type="gramStart"/>
            <w:r>
              <w:rPr>
                <w:rFonts w:hint="eastAsia"/>
                <w:b/>
              </w:rPr>
              <w:t>에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,</w:t>
            </w:r>
            <w:proofErr w:type="gramEnd"/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아날로그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핀은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가변저항에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연결하였고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아날로그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핀에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입력되는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신호를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가변저항을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통해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가변저항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신호를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조절하게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된다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그렇기</w:t>
            </w:r>
            <w:r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때</w:t>
            </w:r>
            <w:r>
              <w:rPr>
                <w:rFonts w:hint="eastAsia"/>
                <w:b/>
              </w:rPr>
              <w:t>문에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가변저항에서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나오는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아날로그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신호를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새변수로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선언한</w:t>
            </w:r>
            <w:r>
              <w:rPr>
                <w:rFonts w:hint="eastAsia"/>
                <w:b/>
              </w:rPr>
              <w:t xml:space="preserve"> </w:t>
            </w:r>
            <w:proofErr w:type="gramStart"/>
            <w:r>
              <w:rPr>
                <w:rFonts w:hint="eastAsia"/>
                <w:b/>
              </w:rPr>
              <w:t>후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proofErr w:type="gramEnd"/>
            <w:r>
              <w:rPr>
                <w:rFonts w:hint="eastAsia"/>
                <w:b/>
              </w:rPr>
              <w:t>이를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>delay</w:t>
            </w:r>
            <w:r>
              <w:rPr>
                <w:rFonts w:hint="eastAsia"/>
                <w:b/>
              </w:rPr>
              <w:t>에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값으로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넣게</w:t>
            </w:r>
            <w:r w:rsidR="00937683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되면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딜레이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간격이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가변저항에서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나오는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아날로그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신호값에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따라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바뀌게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된다</w:t>
            </w:r>
            <w:r>
              <w:rPr>
                <w:rFonts w:hint="eastAsia"/>
                <w:b/>
              </w:rPr>
              <w:t>.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두번째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실험애서는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라이브러리를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분리하는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법을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하였는데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c</w:t>
            </w:r>
            <w:r>
              <w:rPr>
                <w:b/>
              </w:rPr>
              <w:t>pp</w:t>
            </w:r>
            <w:r>
              <w:rPr>
                <w:rFonts w:hint="eastAsia"/>
                <w:b/>
              </w:rPr>
              <w:t>에서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사용할</w:t>
            </w:r>
            <w:r w:rsidR="00937683"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때와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마찬가지로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헤더파일</w:t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선언후</w:t>
            </w:r>
            <w:proofErr w:type="spellEnd"/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필요한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함수</w:t>
            </w:r>
            <w:r w:rsidR="005165A8">
              <w:rPr>
                <w:rFonts w:hint="eastAsia"/>
                <w:b/>
              </w:rPr>
              <w:t>명과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변수</w:t>
            </w:r>
            <w:r w:rsidR="005165A8">
              <w:rPr>
                <w:rFonts w:hint="eastAsia"/>
                <w:b/>
              </w:rPr>
              <w:t>명</w:t>
            </w:r>
            <w:r>
              <w:rPr>
                <w:rFonts w:hint="eastAsia"/>
                <w:b/>
              </w:rPr>
              <w:t>들을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정의하고</w:t>
            </w:r>
            <w:r>
              <w:rPr>
                <w:rFonts w:hint="eastAsia"/>
                <w:b/>
              </w:rPr>
              <w:t>,</w:t>
            </w:r>
            <w:r>
              <w:rPr>
                <w:b/>
              </w:rPr>
              <w:t xml:space="preserve"> cpp</w:t>
            </w:r>
            <w:r>
              <w:rPr>
                <w:rFonts w:hint="eastAsia"/>
                <w:b/>
              </w:rPr>
              <w:t>파일에서</w:t>
            </w:r>
            <w:r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헤더파일을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불러온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뒤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함수들의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기능들을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선언하였다</w:t>
            </w:r>
            <w:r w:rsidR="005165A8">
              <w:rPr>
                <w:rFonts w:hint="eastAsia"/>
                <w:b/>
              </w:rPr>
              <w:t>.</w:t>
            </w:r>
            <w:r w:rsidR="005165A8">
              <w:rPr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그리고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메인에서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다시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헤더파일을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불러오게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되면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필요한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기능들을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사용할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수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있었다</w:t>
            </w:r>
            <w:r w:rsidR="005165A8">
              <w:rPr>
                <w:rFonts w:hint="eastAsia"/>
                <w:b/>
              </w:rPr>
              <w:t>.</w:t>
            </w:r>
            <w:r w:rsidR="005165A8">
              <w:rPr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c</w:t>
            </w:r>
            <w:r w:rsidR="005165A8">
              <w:rPr>
                <w:b/>
              </w:rPr>
              <w:t>pp</w:t>
            </w:r>
            <w:r w:rsidR="005165A8">
              <w:rPr>
                <w:rFonts w:hint="eastAsia"/>
                <w:b/>
              </w:rPr>
              <w:t>를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공부했기</w:t>
            </w:r>
            <w:r w:rsidR="005165A8">
              <w:rPr>
                <w:rFonts w:hint="eastAsia"/>
                <w:b/>
              </w:rPr>
              <w:t xml:space="preserve"> </w:t>
            </w:r>
            <w:proofErr w:type="spellStart"/>
            <w:r w:rsidR="005165A8">
              <w:rPr>
                <w:rFonts w:hint="eastAsia"/>
                <w:b/>
              </w:rPr>
              <w:t>떄문에</w:t>
            </w:r>
            <w:proofErr w:type="spellEnd"/>
            <w:r w:rsidR="005165A8">
              <w:rPr>
                <w:rFonts w:hint="eastAsia"/>
                <w:b/>
              </w:rPr>
              <w:t xml:space="preserve">, </w:t>
            </w:r>
            <w:proofErr w:type="spellStart"/>
            <w:r w:rsidR="005165A8">
              <w:rPr>
                <w:rFonts w:hint="eastAsia"/>
                <w:b/>
              </w:rPr>
              <w:t>아두이노에도</w:t>
            </w:r>
            <w:proofErr w:type="spellEnd"/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쉽게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적응할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수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있었다</w:t>
            </w:r>
            <w:r w:rsidR="005165A8">
              <w:rPr>
                <w:rFonts w:hint="eastAsia"/>
                <w:b/>
              </w:rPr>
              <w:t>.</w:t>
            </w:r>
            <w:r w:rsidR="005165A8">
              <w:rPr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세번째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실험에서는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가변저항을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이용하여</w:t>
            </w:r>
            <w:r w:rsidR="005165A8">
              <w:rPr>
                <w:rFonts w:hint="eastAsia"/>
                <w:b/>
              </w:rPr>
              <w:t xml:space="preserve"> </w:t>
            </w:r>
            <w:proofErr w:type="spellStart"/>
            <w:r w:rsidR="005165A8">
              <w:rPr>
                <w:rFonts w:hint="eastAsia"/>
                <w:b/>
              </w:rPr>
              <w:t>부저</w:t>
            </w:r>
            <w:proofErr w:type="spellEnd"/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소리의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높낮이를</w:t>
            </w:r>
            <w:r w:rsidR="005165A8">
              <w:rPr>
                <w:rFonts w:hint="eastAsia"/>
                <w:b/>
              </w:rPr>
              <w:t xml:space="preserve"> </w:t>
            </w:r>
            <w:r w:rsidR="005165A8">
              <w:rPr>
                <w:rFonts w:hint="eastAsia"/>
                <w:b/>
              </w:rPr>
              <w:t>제어하는</w:t>
            </w:r>
            <w:r w:rsidR="005165A8">
              <w:rPr>
                <w:rFonts w:hint="eastAsia"/>
                <w:b/>
              </w:rPr>
              <w:t xml:space="preserve"> </w:t>
            </w:r>
            <w:proofErr w:type="spellStart"/>
            <w:r w:rsidR="005165A8">
              <w:rPr>
                <w:rFonts w:hint="eastAsia"/>
                <w:b/>
              </w:rPr>
              <w:t>실험이였다</w:t>
            </w:r>
            <w:proofErr w:type="spellEnd"/>
            <w:r w:rsidR="005165A8">
              <w:rPr>
                <w:rFonts w:hint="eastAsia"/>
                <w:b/>
              </w:rPr>
              <w:t>.</w:t>
            </w:r>
            <w:r w:rsidR="005165A8">
              <w:rPr>
                <w:b/>
              </w:rPr>
              <w:t xml:space="preserve">  </w:t>
            </w:r>
            <w:proofErr w:type="spellStart"/>
            <w:r w:rsidR="00937683">
              <w:rPr>
                <w:rFonts w:hint="eastAsia"/>
                <w:b/>
              </w:rPr>
              <w:t>부저의</w:t>
            </w:r>
            <w:proofErr w:type="spellEnd"/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높낮이를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제어하기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lastRenderedPageBreak/>
              <w:t>위해서는</w:t>
            </w:r>
            <w:r w:rsidR="00937683">
              <w:rPr>
                <w:rFonts w:hint="eastAsia"/>
                <w:b/>
              </w:rPr>
              <w:t xml:space="preserve"> </w:t>
            </w:r>
            <w:proofErr w:type="spellStart"/>
            <w:r w:rsidR="00937683">
              <w:rPr>
                <w:rFonts w:hint="eastAsia"/>
                <w:b/>
              </w:rPr>
              <w:t>부저의</w:t>
            </w:r>
            <w:proofErr w:type="spellEnd"/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주파수와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가변저항의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주파수를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맞춰줘야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했다</w:t>
            </w:r>
            <w:r w:rsidR="00937683">
              <w:rPr>
                <w:rFonts w:hint="eastAsia"/>
                <w:b/>
              </w:rPr>
              <w:t>.</w:t>
            </w:r>
            <w:r w:rsidR="00937683">
              <w:rPr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왜냐하면</w:t>
            </w:r>
            <w:r w:rsidR="00937683">
              <w:rPr>
                <w:rFonts w:hint="eastAsia"/>
                <w:b/>
              </w:rPr>
              <w:t xml:space="preserve"> </w:t>
            </w:r>
            <w:proofErr w:type="spellStart"/>
            <w:r w:rsidR="00937683">
              <w:rPr>
                <w:rFonts w:hint="eastAsia"/>
                <w:b/>
              </w:rPr>
              <w:t>부저는</w:t>
            </w:r>
            <w:proofErr w:type="spellEnd"/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b/>
              </w:rPr>
              <w:t>20~4000</w:t>
            </w:r>
            <w:r w:rsidR="00937683">
              <w:rPr>
                <w:rFonts w:hint="eastAsia"/>
                <w:b/>
              </w:rPr>
              <w:t>까지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변할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수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있지만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가변저항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값은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b/>
              </w:rPr>
              <w:t>0~ 1023</w:t>
            </w:r>
            <w:r w:rsidR="00937683">
              <w:rPr>
                <w:rFonts w:hint="eastAsia"/>
                <w:b/>
              </w:rPr>
              <w:t>까지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변하기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때문이다</w:t>
            </w:r>
            <w:r w:rsidR="00937683">
              <w:rPr>
                <w:rFonts w:hint="eastAsia"/>
                <w:b/>
              </w:rPr>
              <w:t>.</w:t>
            </w:r>
            <w:r w:rsidR="00937683">
              <w:rPr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이를</w:t>
            </w:r>
            <w:r w:rsidR="00937683">
              <w:rPr>
                <w:rFonts w:hint="eastAsia"/>
                <w:b/>
              </w:rPr>
              <w:t xml:space="preserve"> </w:t>
            </w:r>
            <w:proofErr w:type="gramStart"/>
            <w:r w:rsidR="00937683">
              <w:rPr>
                <w:rFonts w:hint="eastAsia"/>
                <w:b/>
              </w:rPr>
              <w:t>변환</w:t>
            </w:r>
            <w:r w:rsidR="00937683">
              <w:rPr>
                <w:rFonts w:hint="eastAsia"/>
                <w:b/>
              </w:rPr>
              <w:t xml:space="preserve"> </w:t>
            </w:r>
            <w:proofErr w:type="spellStart"/>
            <w:r w:rsidR="00937683">
              <w:rPr>
                <w:rFonts w:hint="eastAsia"/>
                <w:b/>
              </w:rPr>
              <w:t>시켜주기</w:t>
            </w:r>
            <w:proofErr w:type="spellEnd"/>
            <w:proofErr w:type="gramEnd"/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위해서</w:t>
            </w:r>
            <w:r w:rsidR="00937683">
              <w:rPr>
                <w:rFonts w:hint="eastAsia"/>
                <w:b/>
              </w:rPr>
              <w:t>,</w:t>
            </w:r>
            <w:r w:rsidR="00937683">
              <w:rPr>
                <w:b/>
              </w:rPr>
              <w:t xml:space="preserve"> map</w:t>
            </w:r>
            <w:r w:rsidR="00937683">
              <w:rPr>
                <w:rFonts w:hint="eastAsia"/>
                <w:b/>
              </w:rPr>
              <w:t>함수를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사용하였다</w:t>
            </w:r>
            <w:r w:rsidR="00937683">
              <w:rPr>
                <w:rFonts w:hint="eastAsia"/>
                <w:b/>
              </w:rPr>
              <w:t>.</w:t>
            </w:r>
            <w:r w:rsidR="00937683">
              <w:rPr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가변저항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값을</w:t>
            </w:r>
            <w:r w:rsidR="00937683">
              <w:rPr>
                <w:rFonts w:hint="eastAsia"/>
                <w:b/>
              </w:rPr>
              <w:t xml:space="preserve"> m</w:t>
            </w:r>
            <w:r w:rsidR="00937683">
              <w:rPr>
                <w:b/>
              </w:rPr>
              <w:t>ap</w:t>
            </w:r>
            <w:r w:rsidR="00937683">
              <w:rPr>
                <w:rFonts w:hint="eastAsia"/>
                <w:b/>
              </w:rPr>
              <w:t>함수를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이용하여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b/>
              </w:rPr>
              <w:t>20~4000</w:t>
            </w:r>
            <w:r w:rsidR="00937683">
              <w:rPr>
                <w:rFonts w:hint="eastAsia"/>
                <w:b/>
              </w:rPr>
              <w:t>까지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바꾼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후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새로운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변수에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저장한다</w:t>
            </w:r>
            <w:r w:rsidR="00937683">
              <w:rPr>
                <w:rFonts w:hint="eastAsia"/>
                <w:b/>
              </w:rPr>
              <w:t>.</w:t>
            </w:r>
            <w:r w:rsidR="00937683">
              <w:rPr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그리고</w:t>
            </w:r>
            <w:r w:rsidR="00937683">
              <w:rPr>
                <w:rFonts w:hint="eastAsia"/>
                <w:b/>
              </w:rPr>
              <w:t xml:space="preserve"> t</w:t>
            </w:r>
            <w:r w:rsidR="00937683">
              <w:rPr>
                <w:b/>
              </w:rPr>
              <w:t>one</w:t>
            </w:r>
            <w:r w:rsidR="00937683">
              <w:rPr>
                <w:rFonts w:hint="eastAsia"/>
                <w:b/>
              </w:rPr>
              <w:t>함수를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이용하여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변환된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가변저항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값과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주파수를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설정하여</w:t>
            </w:r>
            <w:r w:rsidR="00937683">
              <w:rPr>
                <w:rFonts w:hint="eastAsia"/>
                <w:b/>
              </w:rPr>
              <w:t xml:space="preserve"> </w:t>
            </w:r>
            <w:proofErr w:type="spellStart"/>
            <w:r w:rsidR="00937683">
              <w:rPr>
                <w:rFonts w:hint="eastAsia"/>
                <w:b/>
              </w:rPr>
              <w:t>부저의</w:t>
            </w:r>
            <w:proofErr w:type="spellEnd"/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높낮이를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나타낼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수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있었다</w:t>
            </w:r>
            <w:r w:rsidR="00937683">
              <w:rPr>
                <w:rFonts w:hint="eastAsia"/>
                <w:b/>
              </w:rPr>
              <w:t>.</w:t>
            </w:r>
            <w:r w:rsidR="00937683">
              <w:rPr>
                <w:b/>
              </w:rPr>
              <w:t xml:space="preserve">  </w:t>
            </w:r>
            <w:r w:rsidR="00937683">
              <w:rPr>
                <w:rFonts w:hint="eastAsia"/>
                <w:b/>
              </w:rPr>
              <w:t>이번</w:t>
            </w:r>
            <w:r w:rsidR="00937683">
              <w:rPr>
                <w:rFonts w:hint="eastAsia"/>
                <w:b/>
              </w:rPr>
              <w:t xml:space="preserve"> </w:t>
            </w:r>
            <w:r w:rsidR="00937683">
              <w:rPr>
                <w:rFonts w:hint="eastAsia"/>
                <w:b/>
              </w:rPr>
              <w:t>실험에도</w:t>
            </w:r>
            <w:r w:rsidR="00937683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동작하지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않는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핀이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있었기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때문에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실험전에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핀이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제대로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동작하는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지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확인하고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실험했어야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했다</w:t>
            </w:r>
            <w:r w:rsidR="000A5F68">
              <w:rPr>
                <w:rFonts w:hint="eastAsia"/>
                <w:b/>
              </w:rPr>
              <w:t>.</w:t>
            </w:r>
            <w:r w:rsidR="000A5F68">
              <w:rPr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항상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실험에서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주의하면서</w:t>
            </w:r>
            <w:r w:rsidR="000A5F68">
              <w:rPr>
                <w:rFonts w:hint="eastAsia"/>
                <w:b/>
              </w:rPr>
              <w:t xml:space="preserve"> </w:t>
            </w:r>
            <w:r w:rsidR="000A5F68">
              <w:rPr>
                <w:rFonts w:hint="eastAsia"/>
                <w:b/>
              </w:rPr>
              <w:t>임해야겠다</w:t>
            </w:r>
            <w:r w:rsidR="000A5F68">
              <w:rPr>
                <w:rFonts w:hint="eastAsia"/>
                <w:b/>
              </w:rPr>
              <w:t>.</w:t>
            </w:r>
            <w:r w:rsidR="000A5F68">
              <w:rPr>
                <w:b/>
              </w:rPr>
              <w:t xml:space="preserve"> </w:t>
            </w:r>
          </w:p>
          <w:p w14:paraId="145D2C35" w14:textId="054E7373" w:rsidR="00944BFF" w:rsidRPr="00944BFF" w:rsidRDefault="00944BFF" w:rsidP="005165A8">
            <w:pPr>
              <w:rPr>
                <w:b/>
              </w:rPr>
            </w:pPr>
          </w:p>
        </w:tc>
      </w:tr>
    </w:tbl>
    <w:p w14:paraId="49B285A0" w14:textId="116BA51F" w:rsidR="006D0E37" w:rsidRPr="008744D9" w:rsidRDefault="006D0E37" w:rsidP="006D0E37"/>
    <w:sectPr w:rsidR="006D0E37" w:rsidRPr="008744D9">
      <w:footerReference w:type="default" r:id="rId12"/>
      <w:headerReference w:type="first" r:id="rId13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39FD8F" w14:textId="77777777" w:rsidR="00C97D95" w:rsidRDefault="00C97D95">
      <w:pPr>
        <w:spacing w:before="0" w:after="0"/>
      </w:pPr>
      <w:r>
        <w:separator/>
      </w:r>
    </w:p>
  </w:endnote>
  <w:endnote w:type="continuationSeparator" w:id="0">
    <w:p w14:paraId="1A81A437" w14:textId="77777777" w:rsidR="00C97D95" w:rsidRDefault="00C97D9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3CC530" w14:textId="77777777" w:rsidR="005165A8" w:rsidRDefault="005165A8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4486C3" w14:textId="77777777" w:rsidR="00C97D95" w:rsidRDefault="00C97D95">
      <w:pPr>
        <w:spacing w:before="0" w:after="0"/>
      </w:pPr>
      <w:r>
        <w:separator/>
      </w:r>
    </w:p>
  </w:footnote>
  <w:footnote w:type="continuationSeparator" w:id="0">
    <w:p w14:paraId="2FDF7002" w14:textId="77777777" w:rsidR="00C97D95" w:rsidRDefault="00C97D9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5165A8" w14:paraId="27B285FB" w14:textId="77777777">
      <w:tc>
        <w:tcPr>
          <w:tcW w:w="2500" w:type="pct"/>
          <w:vAlign w:val="bottom"/>
        </w:tcPr>
        <w:p w14:paraId="445F3C7A" w14:textId="77777777" w:rsidR="005165A8" w:rsidRPr="009B1B6A" w:rsidRDefault="005165A8">
          <w:proofErr w:type="gramStart"/>
          <w:r w:rsidRPr="009B1B6A">
            <w:rPr>
              <w:lang w:val="ko-KR"/>
            </w:rPr>
            <w:t>TeamID :</w:t>
          </w:r>
          <w:proofErr w:type="gramEnd"/>
          <w:r w:rsidRPr="009B1B6A">
            <w:rPr>
              <w:lang w:val="ko-KR"/>
            </w:rPr>
            <w:t xml:space="preserve"> </w:t>
          </w:r>
          <w:r>
            <w:rPr>
              <w:lang w:val="ko-KR"/>
            </w:rPr>
            <w:t>6</w:t>
          </w:r>
          <w:r>
            <w:rPr>
              <w:rFonts w:hint="eastAsia"/>
              <w:lang w:val="ko-KR"/>
            </w:rPr>
            <w:t>조</w:t>
          </w:r>
        </w:p>
        <w:p w14:paraId="149FF85A" w14:textId="77777777" w:rsidR="005165A8" w:rsidRPr="009B1B6A" w:rsidRDefault="005165A8">
          <w:r w:rsidRPr="009B1B6A">
            <w:t xml:space="preserve">Student </w:t>
          </w:r>
          <w:proofErr w:type="gramStart"/>
          <w:r w:rsidRPr="009B1B6A">
            <w:t>ID :</w:t>
          </w:r>
          <w:proofErr w:type="gramEnd"/>
          <w:r w:rsidRPr="009B1B6A">
            <w:t xml:space="preserve"> 12</w:t>
          </w:r>
          <w:r>
            <w:t>170584</w:t>
          </w:r>
        </w:p>
        <w:p w14:paraId="58075AFA" w14:textId="77777777" w:rsidR="005165A8" w:rsidRDefault="005165A8">
          <w:pPr>
            <w:spacing w:after="0"/>
          </w:pPr>
          <w:proofErr w:type="gramStart"/>
          <w:r w:rsidRPr="009B1B6A">
            <w:t>Name :</w:t>
          </w:r>
          <w:proofErr w:type="gramEnd"/>
          <w:r w:rsidRPr="009B1B6A">
            <w:t xml:space="preserve"> </w:t>
          </w:r>
          <w:r>
            <w:rPr>
              <w:rFonts w:hint="eastAsia"/>
            </w:rPr>
            <w:t>이진호</w:t>
          </w:r>
        </w:p>
      </w:tc>
      <w:sdt>
        <w:sdtPr>
          <w:rPr>
            <w:noProof/>
          </w:rPr>
          <w:alias w:val="그림을 바꾸려면 아이콘을 클릭하세요."/>
          <w:tag w:val="그림을 바꾸려면 아이콘을 클릭하세요."/>
          <w:id w:val="-423115271"/>
          <w:picture/>
        </w:sdtPr>
        <w:sdtEndPr/>
        <w:sdtContent>
          <w:tc>
            <w:tcPr>
              <w:tcW w:w="2500" w:type="pct"/>
              <w:vAlign w:val="bottom"/>
            </w:tcPr>
            <w:p w14:paraId="2D3A1132" w14:textId="77777777" w:rsidR="005165A8" w:rsidRDefault="005165A8">
              <w:pPr>
                <w:pStyle w:val="a3"/>
              </w:pPr>
              <w:r w:rsidRPr="006D0E37">
                <w:rPr>
                  <w:noProof/>
                </w:rPr>
                <w:drawing>
                  <wp:inline distT="0" distB="0" distL="0" distR="0" wp14:anchorId="6B613B4F" wp14:editId="0C2D38B8">
                    <wp:extent cx="1847850" cy="733425"/>
                    <wp:effectExtent l="0" t="0" r="0" b="9525"/>
                    <wp:docPr id="2" name="그림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47850" cy="73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14:paraId="06CAA75C" w14:textId="77777777" w:rsidR="005165A8" w:rsidRDefault="005165A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0E37"/>
    <w:rsid w:val="00000D21"/>
    <w:rsid w:val="00027A6E"/>
    <w:rsid w:val="00033452"/>
    <w:rsid w:val="000610D2"/>
    <w:rsid w:val="00061675"/>
    <w:rsid w:val="00063577"/>
    <w:rsid w:val="00093FEE"/>
    <w:rsid w:val="000A1600"/>
    <w:rsid w:val="000A5F68"/>
    <w:rsid w:val="000B23E5"/>
    <w:rsid w:val="000C33FA"/>
    <w:rsid w:val="000C7426"/>
    <w:rsid w:val="001825F2"/>
    <w:rsid w:val="00185968"/>
    <w:rsid w:val="00186DE6"/>
    <w:rsid w:val="001B219D"/>
    <w:rsid w:val="001C0BA9"/>
    <w:rsid w:val="001D2AFB"/>
    <w:rsid w:val="001F134F"/>
    <w:rsid w:val="002022BD"/>
    <w:rsid w:val="002065E1"/>
    <w:rsid w:val="0022246C"/>
    <w:rsid w:val="0022400E"/>
    <w:rsid w:val="002F2B5D"/>
    <w:rsid w:val="002F4FA6"/>
    <w:rsid w:val="003047CB"/>
    <w:rsid w:val="00315DDB"/>
    <w:rsid w:val="0038114F"/>
    <w:rsid w:val="00390086"/>
    <w:rsid w:val="003909D3"/>
    <w:rsid w:val="00391E6A"/>
    <w:rsid w:val="00392FF7"/>
    <w:rsid w:val="003E40E5"/>
    <w:rsid w:val="003E5DA8"/>
    <w:rsid w:val="004147C4"/>
    <w:rsid w:val="0042220C"/>
    <w:rsid w:val="00425627"/>
    <w:rsid w:val="004338F8"/>
    <w:rsid w:val="00437F33"/>
    <w:rsid w:val="00441DEF"/>
    <w:rsid w:val="0045358A"/>
    <w:rsid w:val="00474986"/>
    <w:rsid w:val="00475B99"/>
    <w:rsid w:val="00490EA0"/>
    <w:rsid w:val="004A7185"/>
    <w:rsid w:val="004E21BF"/>
    <w:rsid w:val="00511D7B"/>
    <w:rsid w:val="005132D5"/>
    <w:rsid w:val="005165A8"/>
    <w:rsid w:val="00594F2F"/>
    <w:rsid w:val="005B1E64"/>
    <w:rsid w:val="005E4CEF"/>
    <w:rsid w:val="00601926"/>
    <w:rsid w:val="006843C0"/>
    <w:rsid w:val="006C377C"/>
    <w:rsid w:val="006D0E37"/>
    <w:rsid w:val="0070475C"/>
    <w:rsid w:val="0073045D"/>
    <w:rsid w:val="00751C35"/>
    <w:rsid w:val="007658CA"/>
    <w:rsid w:val="0076598A"/>
    <w:rsid w:val="00765C97"/>
    <w:rsid w:val="00776142"/>
    <w:rsid w:val="007C17C5"/>
    <w:rsid w:val="007D0531"/>
    <w:rsid w:val="00825798"/>
    <w:rsid w:val="008744D9"/>
    <w:rsid w:val="00885FEF"/>
    <w:rsid w:val="008B001D"/>
    <w:rsid w:val="008D03FD"/>
    <w:rsid w:val="00933401"/>
    <w:rsid w:val="009347D8"/>
    <w:rsid w:val="00937683"/>
    <w:rsid w:val="00944BFF"/>
    <w:rsid w:val="00955739"/>
    <w:rsid w:val="009564AC"/>
    <w:rsid w:val="00970BC9"/>
    <w:rsid w:val="009B1B6A"/>
    <w:rsid w:val="00A26B46"/>
    <w:rsid w:val="00A30647"/>
    <w:rsid w:val="00A87820"/>
    <w:rsid w:val="00AA1175"/>
    <w:rsid w:val="00AA533B"/>
    <w:rsid w:val="00AB4B1D"/>
    <w:rsid w:val="00B13B84"/>
    <w:rsid w:val="00B169AD"/>
    <w:rsid w:val="00B21560"/>
    <w:rsid w:val="00B23683"/>
    <w:rsid w:val="00B853EA"/>
    <w:rsid w:val="00B862BF"/>
    <w:rsid w:val="00BA422A"/>
    <w:rsid w:val="00BB6A6F"/>
    <w:rsid w:val="00BC2FF4"/>
    <w:rsid w:val="00BD55CF"/>
    <w:rsid w:val="00C02B62"/>
    <w:rsid w:val="00C320E7"/>
    <w:rsid w:val="00C47A1D"/>
    <w:rsid w:val="00C55F7F"/>
    <w:rsid w:val="00C85A44"/>
    <w:rsid w:val="00C957E0"/>
    <w:rsid w:val="00C97D95"/>
    <w:rsid w:val="00CA0E57"/>
    <w:rsid w:val="00CA5792"/>
    <w:rsid w:val="00CE56A2"/>
    <w:rsid w:val="00D02F78"/>
    <w:rsid w:val="00D75940"/>
    <w:rsid w:val="00DA466D"/>
    <w:rsid w:val="00DB1C17"/>
    <w:rsid w:val="00DC77F7"/>
    <w:rsid w:val="00DD3B55"/>
    <w:rsid w:val="00E159D2"/>
    <w:rsid w:val="00E17575"/>
    <w:rsid w:val="00E20537"/>
    <w:rsid w:val="00E23A18"/>
    <w:rsid w:val="00E34CC2"/>
    <w:rsid w:val="00E4332C"/>
    <w:rsid w:val="00E46C3E"/>
    <w:rsid w:val="00E94B3E"/>
    <w:rsid w:val="00EC45DB"/>
    <w:rsid w:val="00EF68A6"/>
    <w:rsid w:val="00F364BA"/>
    <w:rsid w:val="00F80F24"/>
    <w:rsid w:val="00F81FD6"/>
    <w:rsid w:val="00F944AA"/>
    <w:rsid w:val="00FC5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F0D5C"/>
  <w15:chartTrackingRefBased/>
  <w15:docId w15:val="{E277BA93-7597-4580-9573-F7854CC67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  <w:style w:type="paragraph" w:styleId="ac">
    <w:name w:val="Balloon Text"/>
    <w:basedOn w:val="a"/>
    <w:link w:val="Char4"/>
    <w:uiPriority w:val="99"/>
    <w:semiHidden/>
    <w:unhideWhenUsed/>
    <w:rsid w:val="002065E1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2065E1"/>
    <w:rPr>
      <w:rFonts w:asciiTheme="majorHAnsi" w:eastAsiaTheme="majorEastAsia" w:hAnsiTheme="majorHAnsi" w:cstheme="majorBidi"/>
      <w:kern w:val="20"/>
      <w:sz w:val="18"/>
      <w:szCs w:val="18"/>
    </w:rPr>
  </w:style>
  <w:style w:type="paragraph" w:styleId="ad">
    <w:name w:val="endnote text"/>
    <w:basedOn w:val="a"/>
    <w:link w:val="Char5"/>
    <w:uiPriority w:val="99"/>
    <w:semiHidden/>
    <w:unhideWhenUsed/>
    <w:rsid w:val="007D0531"/>
    <w:pPr>
      <w:snapToGrid w:val="0"/>
    </w:pPr>
  </w:style>
  <w:style w:type="character" w:customStyle="1" w:styleId="Char5">
    <w:name w:val="미주 텍스트 Char"/>
    <w:basedOn w:val="a0"/>
    <w:link w:val="ad"/>
    <w:uiPriority w:val="99"/>
    <w:semiHidden/>
    <w:rsid w:val="007D0531"/>
    <w:rPr>
      <w:kern w:val="20"/>
    </w:rPr>
  </w:style>
  <w:style w:type="character" w:styleId="ae">
    <w:name w:val="endnote reference"/>
    <w:basedOn w:val="a0"/>
    <w:uiPriority w:val="99"/>
    <w:semiHidden/>
    <w:unhideWhenUsed/>
    <w:rsid w:val="007D053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3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Park\AppData\Roaming\Microsoft\Templates\&#54532;&#47196;&#51229;&#53944;%20&#49345;&#53468;%20&#48372;&#44256;&#49436;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58BB19D0-04A1-4AA5-B353-EBDACCB231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보고서.dotx</Template>
  <TotalTime>0</TotalTime>
  <Pages>7</Pages>
  <Words>588</Words>
  <Characters>3353</Characters>
  <Application>Microsoft Office Word</Application>
  <DocSecurity>0</DocSecurity>
  <Lines>27</Lines>
  <Paragraphs>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JPark</dc:creator>
  <cp:keywords/>
  <cp:lastModifiedBy>이 진호</cp:lastModifiedBy>
  <cp:revision>3</cp:revision>
  <dcterms:created xsi:type="dcterms:W3CDTF">2019-03-30T09:27:00Z</dcterms:created>
  <dcterms:modified xsi:type="dcterms:W3CDTF">2019-03-30T10:16:00Z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